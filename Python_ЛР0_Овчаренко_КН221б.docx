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46FCC5" w14:textId="77777777" w:rsidR="009C3E3F" w:rsidRPr="00D054B3" w:rsidRDefault="009C3E3F" w:rsidP="009C3E3F">
      <w:pPr>
        <w:pStyle w:val="01Ministry"/>
        <w:rPr>
          <w:lang w:val="uk-UA"/>
        </w:rPr>
      </w:pPr>
      <w:r w:rsidRPr="00D054B3">
        <w:rPr>
          <w:lang w:val="uk-UA"/>
        </w:rPr>
        <w:t>МІНІСТЕРСТВО ОСВІТИ І НАУКИ УКРАЇНИ</w:t>
      </w:r>
    </w:p>
    <w:p w14:paraId="2A5C0A0E" w14:textId="77777777" w:rsidR="009C3E3F" w:rsidRPr="00D054B3" w:rsidRDefault="009C3E3F" w:rsidP="009C3E3F">
      <w:pPr>
        <w:pStyle w:val="02UniversityDepartment"/>
        <w:rPr>
          <w:lang w:val="uk-UA"/>
        </w:rPr>
      </w:pPr>
      <w:r w:rsidRPr="00D054B3">
        <w:rPr>
          <w:lang w:val="uk-UA"/>
        </w:rPr>
        <w:t>НАЦІОНАЛЬНИЙ ТЕХНІЧНИЙ УНІВЕРСИТЕТ</w:t>
      </w:r>
    </w:p>
    <w:p w14:paraId="27FA7190" w14:textId="77777777" w:rsidR="009C3E3F" w:rsidRPr="00D054B3" w:rsidRDefault="009C3E3F" w:rsidP="009C3E3F">
      <w:pPr>
        <w:pStyle w:val="02UniversityDepartment"/>
        <w:rPr>
          <w:lang w:val="uk-UA"/>
        </w:rPr>
      </w:pPr>
      <w:r w:rsidRPr="00D054B3">
        <w:rPr>
          <w:lang w:val="uk-UA"/>
        </w:rPr>
        <w:t>«ХАРКІВСЬКИЙ ПОЛІТЕХНІЧНИЙ ІНСТИТУТ»</w:t>
      </w:r>
    </w:p>
    <w:p w14:paraId="4DE356D0" w14:textId="77777777" w:rsidR="009C3E3F" w:rsidRPr="00D054B3" w:rsidRDefault="009C3E3F" w:rsidP="009C3E3F"/>
    <w:p w14:paraId="25863791" w14:textId="77777777" w:rsidR="009C3E3F" w:rsidRPr="00D054B3" w:rsidRDefault="009C3E3F" w:rsidP="009C3E3F">
      <w:pPr>
        <w:pStyle w:val="02UniversityDepartment"/>
        <w:rPr>
          <w:lang w:val="uk-UA"/>
        </w:rPr>
      </w:pPr>
      <w:r w:rsidRPr="00D054B3">
        <w:rPr>
          <w:lang w:val="uk-UA"/>
        </w:rPr>
        <w:t>Кафедра «Програмна інженерія та</w:t>
      </w:r>
      <w:r w:rsidR="005D0ADB" w:rsidRPr="00D054B3">
        <w:rPr>
          <w:lang w:val="uk-UA"/>
        </w:rPr>
        <w:t xml:space="preserve"> </w:t>
      </w:r>
      <w:r w:rsidR="005D0ADB" w:rsidRPr="00D054B3">
        <w:rPr>
          <w:lang w:val="uk-UA"/>
        </w:rPr>
        <w:br/>
      </w:r>
      <w:r w:rsidRPr="00D054B3">
        <w:rPr>
          <w:lang w:val="uk-UA"/>
        </w:rPr>
        <w:t>інТЕЛЕКТУАЛЬні технології управління»</w:t>
      </w:r>
    </w:p>
    <w:p w14:paraId="290E6C86" w14:textId="77777777" w:rsidR="009C3E3F" w:rsidRPr="00D054B3" w:rsidRDefault="009C3E3F" w:rsidP="00196A21">
      <w:pPr>
        <w:pStyle w:val="CenterNormal"/>
      </w:pPr>
    </w:p>
    <w:p w14:paraId="29662906" w14:textId="77777777" w:rsidR="009C3E3F" w:rsidRPr="00D054B3" w:rsidRDefault="009C3E3F" w:rsidP="00196A21">
      <w:pPr>
        <w:pStyle w:val="CenterNormal"/>
      </w:pPr>
    </w:p>
    <w:p w14:paraId="4F408493" w14:textId="77777777" w:rsidR="009C3E3F" w:rsidRPr="00D054B3" w:rsidRDefault="009C3E3F" w:rsidP="00196A21">
      <w:pPr>
        <w:pStyle w:val="CenterNormal"/>
      </w:pPr>
    </w:p>
    <w:p w14:paraId="792ADA7C" w14:textId="77777777" w:rsidR="009C3E3F" w:rsidRPr="00D054B3" w:rsidRDefault="009C3E3F" w:rsidP="009C3E3F">
      <w:pPr>
        <w:pStyle w:val="03ReportDiscipline"/>
      </w:pPr>
      <w:r w:rsidRPr="00D054B3">
        <w:t>ЗВІТ</w:t>
      </w:r>
    </w:p>
    <w:p w14:paraId="7C0CB424" w14:textId="113C3FF9" w:rsidR="009C3E3F" w:rsidRPr="00196A21" w:rsidRDefault="009C3E3F" w:rsidP="00196A21">
      <w:pPr>
        <w:pStyle w:val="CenterNormal"/>
        <w:rPr>
          <w:lang w:val="ru-RU"/>
        </w:rPr>
      </w:pPr>
      <w:r w:rsidRPr="00196A21">
        <w:rPr>
          <w:lang w:val="ru-RU"/>
        </w:rPr>
        <w:t xml:space="preserve">з </w:t>
      </w:r>
      <w:proofErr w:type="spellStart"/>
      <w:r w:rsidRPr="00196A21">
        <w:rPr>
          <w:lang w:val="ru-RU"/>
        </w:rPr>
        <w:t>лабораторної</w:t>
      </w:r>
      <w:proofErr w:type="spellEnd"/>
      <w:r w:rsidRPr="00196A21">
        <w:rPr>
          <w:lang w:val="ru-RU"/>
        </w:rPr>
        <w:t xml:space="preserve"> </w:t>
      </w:r>
      <w:proofErr w:type="spellStart"/>
      <w:r w:rsidRPr="00196A21">
        <w:rPr>
          <w:lang w:val="ru-RU"/>
        </w:rPr>
        <w:t>роботи</w:t>
      </w:r>
      <w:proofErr w:type="spellEnd"/>
      <w:r w:rsidRPr="00196A21">
        <w:rPr>
          <w:lang w:val="ru-RU"/>
        </w:rPr>
        <w:t xml:space="preserve"> № </w:t>
      </w:r>
      <w:r w:rsidR="005B6863">
        <w:rPr>
          <w:lang w:val="ru-UA"/>
        </w:rPr>
        <w:t>1</w:t>
      </w:r>
    </w:p>
    <w:p w14:paraId="0E67B4E7" w14:textId="77777777" w:rsidR="009C3E3F" w:rsidRPr="00196A21" w:rsidRDefault="009C3E3F" w:rsidP="00196A21">
      <w:pPr>
        <w:pStyle w:val="CenterNormal"/>
        <w:rPr>
          <w:lang w:val="ru-RU"/>
        </w:rPr>
      </w:pPr>
      <w:r w:rsidRPr="00196A21">
        <w:rPr>
          <w:lang w:val="ru-RU"/>
        </w:rPr>
        <w:t>з навчальної дисципліни</w:t>
      </w:r>
    </w:p>
    <w:p w14:paraId="3B93C415" w14:textId="77777777" w:rsidR="00570032" w:rsidRPr="00D054B3" w:rsidRDefault="00570032" w:rsidP="00E365B2">
      <w:pPr>
        <w:pStyle w:val="03ReportDiscipline"/>
      </w:pPr>
      <w:bookmarkStart w:id="0" w:name="_Hlk95985767"/>
      <w:r w:rsidRPr="00D054B3">
        <w:t>«</w:t>
      </w:r>
      <w:r w:rsidR="00E365B2" w:rsidRPr="00D054B3">
        <w:t>Web</w:t>
      </w:r>
      <w:r w:rsidR="0074635C">
        <w:t xml:space="preserve"> </w:t>
      </w:r>
      <w:r w:rsidR="00E365B2" w:rsidRPr="00D054B3">
        <w:t>додатк</w:t>
      </w:r>
      <w:r w:rsidR="0074635C">
        <w:t>И</w:t>
      </w:r>
      <w:r w:rsidR="00E365B2" w:rsidRPr="00D054B3">
        <w:t xml:space="preserve"> на основі Java</w:t>
      </w:r>
      <w:r w:rsidRPr="00D054B3">
        <w:t>»</w:t>
      </w:r>
    </w:p>
    <w:p w14:paraId="2ED61C04" w14:textId="77777777" w:rsidR="009C3E3F" w:rsidRPr="00D054B3" w:rsidRDefault="009C3E3F" w:rsidP="009C3E3F">
      <w:pPr>
        <w:pStyle w:val="03ReportDiscipline"/>
      </w:pPr>
    </w:p>
    <w:p w14:paraId="66FD9CBE" w14:textId="77777777" w:rsidR="009C3E3F" w:rsidRPr="00D054B3" w:rsidRDefault="009C3E3F" w:rsidP="00196A21">
      <w:pPr>
        <w:pStyle w:val="CenterNormal"/>
      </w:pPr>
    </w:p>
    <w:p w14:paraId="2A731651" w14:textId="77777777" w:rsidR="009C3E3F" w:rsidRPr="00D054B3" w:rsidRDefault="009C3E3F" w:rsidP="00196A21">
      <w:pPr>
        <w:pStyle w:val="CenterNormal"/>
      </w:pPr>
    </w:p>
    <w:p w14:paraId="1C2BED7B" w14:textId="77777777" w:rsidR="009C3E3F" w:rsidRPr="00D054B3" w:rsidRDefault="009C3E3F" w:rsidP="00196A21">
      <w:pPr>
        <w:pStyle w:val="CenterNormal"/>
      </w:pPr>
    </w:p>
    <w:p w14:paraId="5C42492B" w14:textId="77777777" w:rsidR="009C3E3F" w:rsidRPr="00D054B3" w:rsidRDefault="009C3E3F" w:rsidP="009C3E3F">
      <w:pPr>
        <w:pStyle w:val="04ExecutedChecked"/>
        <w:rPr>
          <w:lang w:val="uk-UA"/>
        </w:rPr>
      </w:pPr>
      <w:r w:rsidRPr="00D054B3">
        <w:rPr>
          <w:lang w:val="uk-UA"/>
        </w:rPr>
        <w:t>ВИКОНАВ</w:t>
      </w:r>
    </w:p>
    <w:p w14:paraId="75FDED61" w14:textId="6AEC2406" w:rsidR="009C3E3F" w:rsidRPr="00D054B3" w:rsidRDefault="009C3E3F" w:rsidP="009C3E3F">
      <w:pPr>
        <w:pStyle w:val="05StudentPosition"/>
        <w:rPr>
          <w:lang w:val="uk-UA"/>
        </w:rPr>
      </w:pPr>
      <w:r w:rsidRPr="00D054B3">
        <w:rPr>
          <w:lang w:val="uk-UA"/>
        </w:rPr>
        <w:t>Студент групи КН-</w:t>
      </w:r>
      <w:r w:rsidR="00570032" w:rsidRPr="00D054B3">
        <w:rPr>
          <w:lang w:val="uk-UA"/>
        </w:rPr>
        <w:t>22</w:t>
      </w:r>
      <w:r w:rsidR="0074635C">
        <w:rPr>
          <w:lang w:val="uk-UA"/>
        </w:rPr>
        <w:t>1</w:t>
      </w:r>
      <w:r w:rsidR="005B6863">
        <w:rPr>
          <w:lang w:val="uk-UA"/>
        </w:rPr>
        <w:t>б</w:t>
      </w:r>
    </w:p>
    <w:p w14:paraId="29889E9F" w14:textId="78D8C807" w:rsidR="009C3E3F" w:rsidRPr="00D054B3" w:rsidRDefault="005B6863" w:rsidP="009C3E3F">
      <w:pPr>
        <w:pStyle w:val="06NameStudTeacher"/>
        <w:rPr>
          <w:lang w:val="uk-UA"/>
        </w:rPr>
      </w:pPr>
      <w:r>
        <w:rPr>
          <w:lang w:val="uk-UA"/>
        </w:rPr>
        <w:t>Тимур</w:t>
      </w:r>
      <w:r w:rsidR="009C3E3F" w:rsidRPr="00D054B3">
        <w:rPr>
          <w:lang w:val="uk-UA"/>
        </w:rPr>
        <w:t xml:space="preserve"> </w:t>
      </w:r>
      <w:r>
        <w:rPr>
          <w:lang w:val="uk-UA"/>
        </w:rPr>
        <w:t>ОВЧАРЕНКО</w:t>
      </w:r>
    </w:p>
    <w:p w14:paraId="793A0151" w14:textId="77777777" w:rsidR="009C3E3F" w:rsidRPr="00D054B3" w:rsidRDefault="009C3E3F" w:rsidP="00196A21">
      <w:pPr>
        <w:pStyle w:val="CenterNormal"/>
      </w:pPr>
    </w:p>
    <w:p w14:paraId="41516C2C" w14:textId="77777777" w:rsidR="009C3E3F" w:rsidRPr="00D054B3" w:rsidRDefault="009C3E3F" w:rsidP="009C3E3F">
      <w:pPr>
        <w:pStyle w:val="04ExecutedChecked"/>
        <w:rPr>
          <w:lang w:val="uk-UA"/>
        </w:rPr>
      </w:pPr>
      <w:r w:rsidRPr="00D054B3">
        <w:rPr>
          <w:lang w:val="uk-UA"/>
        </w:rPr>
        <w:t>ПЕРЕВІРИВ</w:t>
      </w:r>
    </w:p>
    <w:p w14:paraId="1D151AC6" w14:textId="77777777" w:rsidR="005B6863" w:rsidRDefault="005B6863" w:rsidP="005B6863">
      <w:pPr>
        <w:pStyle w:val="CenterNormal"/>
        <w:jc w:val="right"/>
        <w:rPr>
          <w:color w:val="1F1F1F"/>
          <w:szCs w:val="28"/>
          <w:shd w:val="clear" w:color="auto" w:fill="FFFFFF"/>
        </w:rPr>
      </w:pPr>
      <w:proofErr w:type="spellStart"/>
      <w:r w:rsidRPr="005B6863">
        <w:rPr>
          <w:color w:val="1F1F1F"/>
          <w:szCs w:val="28"/>
          <w:shd w:val="clear" w:color="auto" w:fill="FFFFFF"/>
        </w:rPr>
        <w:t>Доцент</w:t>
      </w:r>
      <w:proofErr w:type="spellEnd"/>
      <w:r w:rsidRPr="005B6863">
        <w:rPr>
          <w:color w:val="1F1F1F"/>
          <w:szCs w:val="28"/>
          <w:shd w:val="clear" w:color="auto" w:fill="FFFFFF"/>
        </w:rPr>
        <w:t xml:space="preserve"> </w:t>
      </w:r>
      <w:proofErr w:type="spellStart"/>
      <w:r w:rsidRPr="005B6863">
        <w:rPr>
          <w:color w:val="1F1F1F"/>
          <w:szCs w:val="28"/>
          <w:shd w:val="clear" w:color="auto" w:fill="FFFFFF"/>
        </w:rPr>
        <w:t>кафедри</w:t>
      </w:r>
      <w:proofErr w:type="spellEnd"/>
      <w:r w:rsidRPr="005B6863">
        <w:rPr>
          <w:color w:val="1F1F1F"/>
          <w:szCs w:val="28"/>
          <w:shd w:val="clear" w:color="auto" w:fill="FFFFFF"/>
        </w:rPr>
        <w:t xml:space="preserve"> ПІІТУ </w:t>
      </w:r>
    </w:p>
    <w:p w14:paraId="0E9292A5" w14:textId="281086EE" w:rsidR="005B6863" w:rsidRDefault="005B6863" w:rsidP="005B6863">
      <w:pPr>
        <w:pStyle w:val="CenterNormal"/>
        <w:jc w:val="right"/>
        <w:rPr>
          <w:color w:val="1F1F1F"/>
          <w:szCs w:val="28"/>
          <w:shd w:val="clear" w:color="auto" w:fill="FFFFFF"/>
        </w:rPr>
      </w:pPr>
      <w:proofErr w:type="spellStart"/>
      <w:r w:rsidRPr="005B6863">
        <w:rPr>
          <w:color w:val="1F1F1F"/>
          <w:szCs w:val="28"/>
          <w:shd w:val="clear" w:color="auto" w:fill="FFFFFF"/>
        </w:rPr>
        <w:t>кандидат</w:t>
      </w:r>
      <w:proofErr w:type="spellEnd"/>
      <w:r w:rsidRPr="005B6863">
        <w:rPr>
          <w:color w:val="1F1F1F"/>
          <w:szCs w:val="28"/>
          <w:shd w:val="clear" w:color="auto" w:fill="FFFFFF"/>
        </w:rPr>
        <w:t xml:space="preserve"> </w:t>
      </w:r>
      <w:proofErr w:type="spellStart"/>
      <w:r w:rsidRPr="005B6863">
        <w:rPr>
          <w:color w:val="1F1F1F"/>
          <w:szCs w:val="28"/>
          <w:shd w:val="clear" w:color="auto" w:fill="FFFFFF"/>
        </w:rPr>
        <w:t>технічних</w:t>
      </w:r>
      <w:proofErr w:type="spellEnd"/>
      <w:r w:rsidRPr="005B6863">
        <w:rPr>
          <w:color w:val="1F1F1F"/>
          <w:szCs w:val="28"/>
          <w:shd w:val="clear" w:color="auto" w:fill="FFFFFF"/>
        </w:rPr>
        <w:t xml:space="preserve"> </w:t>
      </w:r>
      <w:proofErr w:type="spellStart"/>
      <w:r w:rsidRPr="005B6863">
        <w:rPr>
          <w:color w:val="1F1F1F"/>
          <w:szCs w:val="28"/>
          <w:shd w:val="clear" w:color="auto" w:fill="FFFFFF"/>
        </w:rPr>
        <w:t>наук</w:t>
      </w:r>
      <w:proofErr w:type="spellEnd"/>
      <w:r w:rsidRPr="005B6863">
        <w:rPr>
          <w:color w:val="1F1F1F"/>
          <w:szCs w:val="28"/>
          <w:shd w:val="clear" w:color="auto" w:fill="FFFFFF"/>
        </w:rPr>
        <w:t xml:space="preserve"> </w:t>
      </w:r>
      <w:proofErr w:type="spellStart"/>
      <w:r w:rsidRPr="005B6863">
        <w:rPr>
          <w:color w:val="1F1F1F"/>
          <w:szCs w:val="28"/>
          <w:shd w:val="clear" w:color="auto" w:fill="FFFFFF"/>
        </w:rPr>
        <w:t>доцент</w:t>
      </w:r>
      <w:proofErr w:type="spellEnd"/>
      <w:r w:rsidRPr="005B6863">
        <w:rPr>
          <w:color w:val="1F1F1F"/>
          <w:szCs w:val="28"/>
          <w:shd w:val="clear" w:color="auto" w:fill="FFFFFF"/>
        </w:rPr>
        <w:t xml:space="preserve"> </w:t>
      </w:r>
    </w:p>
    <w:p w14:paraId="3220D352" w14:textId="4A753C2E" w:rsidR="009C3E3F" w:rsidRPr="005B6863" w:rsidRDefault="005B6863" w:rsidP="005B6863">
      <w:pPr>
        <w:pStyle w:val="CenterNormal"/>
        <w:jc w:val="right"/>
        <w:rPr>
          <w:szCs w:val="28"/>
        </w:rPr>
      </w:pPr>
      <w:proofErr w:type="spellStart"/>
      <w:r w:rsidRPr="005B6863">
        <w:rPr>
          <w:color w:val="1F1F1F"/>
          <w:szCs w:val="28"/>
          <w:shd w:val="clear" w:color="auto" w:fill="FFFFFF"/>
        </w:rPr>
        <w:t>Дмитро</w:t>
      </w:r>
      <w:proofErr w:type="spellEnd"/>
      <w:r w:rsidRPr="005B6863">
        <w:rPr>
          <w:color w:val="1F1F1F"/>
          <w:szCs w:val="28"/>
          <w:shd w:val="clear" w:color="auto" w:fill="FFFFFF"/>
        </w:rPr>
        <w:t xml:space="preserve"> ДВУХГЛАВОВ</w:t>
      </w:r>
    </w:p>
    <w:p w14:paraId="3057CD8D" w14:textId="77777777" w:rsidR="009C3E3F" w:rsidRPr="00D054B3" w:rsidRDefault="009C3E3F" w:rsidP="00196A21">
      <w:pPr>
        <w:pStyle w:val="CenterNormal"/>
      </w:pPr>
    </w:p>
    <w:p w14:paraId="33756F1E" w14:textId="77777777" w:rsidR="00E365B2" w:rsidRPr="00D054B3" w:rsidRDefault="00E365B2" w:rsidP="00196A21">
      <w:pPr>
        <w:pStyle w:val="CenterNormal"/>
      </w:pPr>
    </w:p>
    <w:p w14:paraId="3B34A405" w14:textId="77777777" w:rsidR="009C3E3F" w:rsidRPr="00D054B3" w:rsidRDefault="009C3E3F" w:rsidP="00196A21">
      <w:pPr>
        <w:pStyle w:val="CenterNormal"/>
      </w:pPr>
    </w:p>
    <w:p w14:paraId="6D8530A6" w14:textId="77777777" w:rsidR="009C3E3F" w:rsidRPr="00D054B3" w:rsidRDefault="009C3E3F" w:rsidP="00196A21">
      <w:pPr>
        <w:pStyle w:val="CenterNormal"/>
      </w:pPr>
    </w:p>
    <w:p w14:paraId="29A85288" w14:textId="77777777" w:rsidR="009C3E3F" w:rsidRPr="00D054B3" w:rsidRDefault="0074635C" w:rsidP="009C3E3F">
      <w:pPr>
        <w:pStyle w:val="07SityYear"/>
        <w:rPr>
          <w:lang w:val="uk-UA"/>
        </w:rPr>
      </w:pPr>
      <w:r>
        <w:rPr>
          <w:lang w:val="uk-UA"/>
        </w:rPr>
        <w:t>Харків 2023</w:t>
      </w:r>
    </w:p>
    <w:bookmarkEnd w:id="0"/>
    <w:p w14:paraId="3972F98F" w14:textId="77777777" w:rsidR="001E07CF" w:rsidRPr="00D054B3" w:rsidRDefault="001E07CF" w:rsidP="001E07CF">
      <w:pPr>
        <w:pStyle w:val="LabsTopic"/>
        <w:rPr>
          <w:lang w:val="uk-UA"/>
        </w:rPr>
      </w:pPr>
      <w:r w:rsidRPr="00D054B3">
        <w:rPr>
          <w:lang w:val="uk-UA"/>
        </w:rPr>
        <w:lastRenderedPageBreak/>
        <w:t xml:space="preserve">ДОСЛІДЖЕННЯ СТЕКУ ТЕХНОЛОГІЙ ДЛЯ СТВОРЕННЯ </w:t>
      </w:r>
      <w:r w:rsidRPr="00D054B3">
        <w:rPr>
          <w:lang w:val="uk-UA"/>
        </w:rPr>
        <w:br/>
        <w:t>ВЕБ-ДОДАТКУ НА JAVA</w:t>
      </w:r>
    </w:p>
    <w:p w14:paraId="0ADCA7BD" w14:textId="77777777" w:rsidR="001E07CF" w:rsidRPr="00D054B3" w:rsidRDefault="001E07CF" w:rsidP="001E07CF">
      <w:pPr>
        <w:rPr>
          <w:lang w:val="uk-UA"/>
        </w:rPr>
      </w:pPr>
    </w:p>
    <w:p w14:paraId="4E1BA765" w14:textId="77777777" w:rsidR="001E07CF" w:rsidRPr="00D054B3" w:rsidRDefault="001E07CF" w:rsidP="001E07CF">
      <w:pPr>
        <w:pStyle w:val="Headerofreportpart"/>
        <w:rPr>
          <w:lang w:val="uk-UA"/>
        </w:rPr>
      </w:pPr>
      <w:r w:rsidRPr="00D054B3">
        <w:rPr>
          <w:lang w:val="uk-UA"/>
        </w:rPr>
        <w:t>Мета</w:t>
      </w:r>
    </w:p>
    <w:p w14:paraId="15F1AE34" w14:textId="77777777" w:rsidR="001E07CF" w:rsidRPr="00D054B3" w:rsidRDefault="001E07CF" w:rsidP="00AE0CCE">
      <w:pPr>
        <w:pStyle w:val="Numeric1"/>
      </w:pPr>
      <w:r w:rsidRPr="00D054B3">
        <w:t>Закріпити знання про розгортання програмного забезпечення для створення та запуску веб-додатків Java ЕЕ.</w:t>
      </w:r>
    </w:p>
    <w:p w14:paraId="73B4B291" w14:textId="77777777" w:rsidR="001E07CF" w:rsidRPr="00D054B3" w:rsidRDefault="001E07CF" w:rsidP="00AE0CCE">
      <w:pPr>
        <w:pStyle w:val="Numeric1"/>
      </w:pPr>
      <w:r w:rsidRPr="00D054B3">
        <w:t>Набути навички створення розробки веб-додатків.</w:t>
      </w:r>
    </w:p>
    <w:p w14:paraId="2967A374" w14:textId="31645360" w:rsidR="001E07CF" w:rsidRPr="00D418B3" w:rsidRDefault="001E07CF" w:rsidP="00D418B3">
      <w:pPr>
        <w:pStyle w:val="Numeric1"/>
      </w:pPr>
      <w:r w:rsidRPr="00D054B3">
        <w:t xml:space="preserve">Набути навички розробки </w:t>
      </w:r>
      <w:proofErr w:type="spellStart"/>
      <w:r w:rsidRPr="00D054B3">
        <w:t>сервлетів</w:t>
      </w:r>
      <w:proofErr w:type="spellEnd"/>
      <w:r w:rsidRPr="00D054B3">
        <w:t>.</w:t>
      </w:r>
    </w:p>
    <w:p w14:paraId="07F66C64" w14:textId="77777777" w:rsidR="001E07CF" w:rsidRPr="00D054B3" w:rsidRDefault="001E07CF" w:rsidP="001E07CF">
      <w:pPr>
        <w:ind w:left="709" w:firstLine="0"/>
        <w:rPr>
          <w:lang w:val="uk-UA"/>
        </w:rPr>
      </w:pPr>
    </w:p>
    <w:p w14:paraId="13A8E43D" w14:textId="77777777" w:rsidR="001E07CF" w:rsidRPr="00D054B3" w:rsidRDefault="001E07CF" w:rsidP="001E07CF">
      <w:pPr>
        <w:pStyle w:val="Headerofreportpart"/>
        <w:rPr>
          <w:lang w:val="uk-UA"/>
        </w:rPr>
      </w:pPr>
      <w:r w:rsidRPr="00D054B3">
        <w:rPr>
          <w:lang w:val="uk-UA"/>
        </w:rPr>
        <w:t>Завдання роботи</w:t>
      </w:r>
    </w:p>
    <w:p w14:paraId="5148BC92" w14:textId="77777777" w:rsidR="001E07CF" w:rsidRPr="00D054B3" w:rsidRDefault="001E07CF" w:rsidP="00AE0CCE">
      <w:pPr>
        <w:pStyle w:val="Numeric1"/>
        <w:numPr>
          <w:ilvl w:val="0"/>
          <w:numId w:val="29"/>
        </w:numPr>
      </w:pPr>
      <w:r w:rsidRPr="00D054B3">
        <w:t>Встановити програмне забезпечення для розробки веб-застосунків.</w:t>
      </w:r>
    </w:p>
    <w:p w14:paraId="6E7700A8" w14:textId="77777777" w:rsidR="001E07CF" w:rsidRPr="00D054B3" w:rsidRDefault="001E07CF" w:rsidP="001E07CF">
      <w:pPr>
        <w:pStyle w:val="Markedstd"/>
      </w:pPr>
      <w:proofErr w:type="spellStart"/>
      <w:r w:rsidRPr="00D054B3">
        <w:t>Integrated</w:t>
      </w:r>
      <w:proofErr w:type="spellEnd"/>
      <w:r w:rsidRPr="00D054B3">
        <w:t xml:space="preserve"> </w:t>
      </w:r>
      <w:proofErr w:type="spellStart"/>
      <w:r w:rsidRPr="00D054B3">
        <w:t>Development</w:t>
      </w:r>
      <w:proofErr w:type="spellEnd"/>
      <w:r w:rsidRPr="00D054B3">
        <w:t xml:space="preserve"> </w:t>
      </w:r>
      <w:proofErr w:type="spellStart"/>
      <w:r w:rsidRPr="00D054B3">
        <w:t>Environment</w:t>
      </w:r>
      <w:proofErr w:type="spellEnd"/>
      <w:r w:rsidRPr="00D054B3">
        <w:t>;</w:t>
      </w:r>
    </w:p>
    <w:p w14:paraId="66612224" w14:textId="77777777" w:rsidR="001E07CF" w:rsidRPr="00D054B3" w:rsidRDefault="001E07CF" w:rsidP="001E07CF">
      <w:pPr>
        <w:pStyle w:val="Markedstd"/>
      </w:pPr>
      <w:proofErr w:type="spellStart"/>
      <w:r w:rsidRPr="00D054B3">
        <w:t>Web</w:t>
      </w:r>
      <w:proofErr w:type="spellEnd"/>
      <w:r w:rsidRPr="00D054B3">
        <w:t xml:space="preserve"> Server або </w:t>
      </w:r>
      <w:proofErr w:type="spellStart"/>
      <w:r w:rsidRPr="00D054B3">
        <w:t>Application</w:t>
      </w:r>
      <w:proofErr w:type="spellEnd"/>
      <w:r w:rsidRPr="00D054B3">
        <w:t xml:space="preserve"> Server.</w:t>
      </w:r>
    </w:p>
    <w:p w14:paraId="3767BBAF" w14:textId="77777777" w:rsidR="001E07CF" w:rsidRPr="00D054B3" w:rsidRDefault="001E07CF" w:rsidP="001E07CF">
      <w:pPr>
        <w:pStyle w:val="Numeric1"/>
        <w:numPr>
          <w:ilvl w:val="0"/>
          <w:numId w:val="12"/>
        </w:numPr>
      </w:pPr>
      <w:r w:rsidRPr="00D054B3">
        <w:t xml:space="preserve">Розробити веб-застосування </w:t>
      </w:r>
      <w:proofErr w:type="spellStart"/>
      <w:r w:rsidRPr="00D054B3">
        <w:t>HelloWebWorld</w:t>
      </w:r>
      <w:proofErr w:type="spellEnd"/>
      <w:r w:rsidRPr="00D054B3">
        <w:t xml:space="preserve"> … .</w:t>
      </w:r>
    </w:p>
    <w:p w14:paraId="2198050A" w14:textId="77777777" w:rsidR="001E07CF" w:rsidRPr="00D054B3" w:rsidRDefault="001E07CF" w:rsidP="001E07CF">
      <w:pPr>
        <w:pStyle w:val="Numeric1"/>
        <w:numPr>
          <w:ilvl w:val="0"/>
          <w:numId w:val="12"/>
        </w:numPr>
      </w:pPr>
      <w:r w:rsidRPr="00D054B3">
        <w:t xml:space="preserve">Розробити веб-застосування </w:t>
      </w:r>
      <w:proofErr w:type="spellStart"/>
      <w:r w:rsidRPr="00D054B3">
        <w:t>AboutAuthor</w:t>
      </w:r>
      <w:proofErr w:type="spellEnd"/>
      <w:r w:rsidRPr="00D054B3">
        <w:t xml:space="preserve"> … .</w:t>
      </w:r>
    </w:p>
    <w:p w14:paraId="600609A7" w14:textId="77777777" w:rsidR="001E07CF" w:rsidRPr="00D054B3" w:rsidRDefault="001E07CF" w:rsidP="001E07CF">
      <w:pPr>
        <w:rPr>
          <w:szCs w:val="28"/>
          <w:lang w:val="uk-UA"/>
        </w:rPr>
      </w:pPr>
    </w:p>
    <w:p w14:paraId="62AD2E46" w14:textId="77777777" w:rsidR="001E07CF" w:rsidRPr="00D054B3" w:rsidRDefault="001E07CF" w:rsidP="001E07CF">
      <w:pPr>
        <w:pStyle w:val="Headerofreportpart"/>
        <w:rPr>
          <w:lang w:val="uk-UA"/>
        </w:rPr>
      </w:pPr>
      <w:r w:rsidRPr="00D054B3">
        <w:rPr>
          <w:lang w:val="uk-UA"/>
        </w:rPr>
        <w:t>Хід роботи</w:t>
      </w:r>
    </w:p>
    <w:p w14:paraId="28D50EC5" w14:textId="77777777" w:rsidR="001E07CF" w:rsidRPr="00D054B3" w:rsidRDefault="001E07CF" w:rsidP="001E07CF">
      <w:pPr>
        <w:pStyle w:val="Headerofreportpart"/>
        <w:rPr>
          <w:lang w:val="uk-UA"/>
        </w:rPr>
      </w:pPr>
      <w:r w:rsidRPr="00D054B3">
        <w:rPr>
          <w:lang w:val="uk-UA"/>
        </w:rPr>
        <w:t>1 Встановлення програмного забезпечення для розробки веб-застосунків</w:t>
      </w:r>
    </w:p>
    <w:p w14:paraId="10A45F28" w14:textId="77777777" w:rsidR="001E07CF" w:rsidRPr="00D054B3" w:rsidRDefault="001E07CF" w:rsidP="001E07CF">
      <w:pPr>
        <w:pStyle w:val="Headerofreportpart"/>
        <w:rPr>
          <w:lang w:val="uk-UA"/>
        </w:rPr>
      </w:pPr>
      <w:r w:rsidRPr="00D054B3">
        <w:rPr>
          <w:lang w:val="uk-UA"/>
        </w:rPr>
        <w:t>1.1 Установка IDE</w:t>
      </w:r>
    </w:p>
    <w:p w14:paraId="0CE32EDE" w14:textId="222F462E" w:rsidR="001E07CF" w:rsidRPr="00D054B3" w:rsidRDefault="001E07CF" w:rsidP="001E07CF">
      <w:pPr>
        <w:rPr>
          <w:szCs w:val="28"/>
          <w:lang w:val="uk-UA"/>
        </w:rPr>
      </w:pPr>
      <w:r w:rsidRPr="00D054B3">
        <w:rPr>
          <w:szCs w:val="28"/>
          <w:lang w:val="uk-UA"/>
        </w:rPr>
        <w:t xml:space="preserve">Для встановлення IDE </w:t>
      </w:r>
      <w:proofErr w:type="spellStart"/>
      <w:r w:rsidR="005B6863" w:rsidRPr="005B6863">
        <w:rPr>
          <w:bCs/>
          <w:iCs/>
          <w:szCs w:val="28"/>
          <w:lang w:val="en-US"/>
        </w:rPr>
        <w:t>Intellij</w:t>
      </w:r>
      <w:proofErr w:type="spellEnd"/>
      <w:r w:rsidR="005B6863" w:rsidRPr="005B6863">
        <w:rPr>
          <w:bCs/>
          <w:iCs/>
          <w:szCs w:val="28"/>
          <w:lang w:val="en-US"/>
        </w:rPr>
        <w:t xml:space="preserve"> IDEA</w:t>
      </w:r>
      <w:r w:rsidRPr="00D054B3">
        <w:rPr>
          <w:szCs w:val="28"/>
          <w:lang w:val="uk-UA"/>
        </w:rPr>
        <w:t xml:space="preserve"> потрібно виконати кроки, описані далі.</w:t>
      </w:r>
    </w:p>
    <w:p w14:paraId="0289AA02" w14:textId="73F2E7DC" w:rsidR="001E07CF" w:rsidRPr="00D054B3" w:rsidRDefault="001E07CF" w:rsidP="001E07CF">
      <w:pPr>
        <w:pStyle w:val="Numeric1"/>
        <w:numPr>
          <w:ilvl w:val="0"/>
          <w:numId w:val="28"/>
        </w:numPr>
      </w:pPr>
      <w:r w:rsidRPr="00D054B3">
        <w:t>Перейти по посиланню</w:t>
      </w:r>
      <w:r w:rsidR="005B6863">
        <w:rPr>
          <w:lang w:val="en-US"/>
        </w:rPr>
        <w:t xml:space="preserve"> </w:t>
      </w:r>
      <w:hyperlink r:id="rId8" w:anchor="commercial" w:history="1">
        <w:r w:rsidR="005B6863" w:rsidRPr="00A91400">
          <w:rPr>
            <w:rStyle w:val="a4"/>
            <w:lang w:val="en-US"/>
          </w:rPr>
          <w:t>https://www.jetbrains.com/store/#commercial</w:t>
        </w:r>
      </w:hyperlink>
      <w:r w:rsidR="005B6863">
        <w:rPr>
          <w:lang w:val="en-US"/>
        </w:rPr>
        <w:t xml:space="preserve"> </w:t>
      </w:r>
      <w:r w:rsidRPr="00D054B3">
        <w:t xml:space="preserve">для завантаження інсталяційного файлу.  </w:t>
      </w:r>
    </w:p>
    <w:p w14:paraId="41E17E27" w14:textId="728ED71A" w:rsidR="00881EA4" w:rsidRPr="00D418B3" w:rsidRDefault="001E07CF" w:rsidP="005B6863">
      <w:pPr>
        <w:pStyle w:val="Numeric1"/>
      </w:pPr>
      <w:r w:rsidRPr="00D054B3">
        <w:t>Завантажити його у каталог</w:t>
      </w:r>
      <w:r w:rsidR="005B6863">
        <w:rPr>
          <w:lang w:val="en-US"/>
        </w:rPr>
        <w:t xml:space="preserve"> downloads. </w:t>
      </w:r>
      <w:r w:rsidRPr="00D054B3">
        <w:t xml:space="preserve">Після цього </w:t>
      </w:r>
      <w:proofErr w:type="spellStart"/>
      <w:r w:rsidR="004E771E">
        <w:rPr>
          <w:lang w:val="ru-RU"/>
        </w:rPr>
        <w:t>запустити</w:t>
      </w:r>
      <w:proofErr w:type="spellEnd"/>
      <w:r w:rsidR="004E771E">
        <w:rPr>
          <w:lang w:val="ru-RU"/>
        </w:rPr>
        <w:t xml:space="preserve"> </w:t>
      </w:r>
      <w:proofErr w:type="spellStart"/>
      <w:r w:rsidR="004E771E">
        <w:rPr>
          <w:lang w:val="ru-RU"/>
        </w:rPr>
        <w:t>інсталяційний</w:t>
      </w:r>
      <w:proofErr w:type="spellEnd"/>
      <w:r w:rsidR="004E771E">
        <w:rPr>
          <w:lang w:val="ru-RU"/>
        </w:rPr>
        <w:t xml:space="preserve"> файл.</w:t>
      </w:r>
    </w:p>
    <w:p w14:paraId="6CDEF661" w14:textId="77777777" w:rsidR="00D418B3" w:rsidRPr="005B6863" w:rsidRDefault="00D418B3" w:rsidP="00D418B3"/>
    <w:p w14:paraId="6907E4A5" w14:textId="326FF244" w:rsidR="000724FA" w:rsidRDefault="000724FA" w:rsidP="00D418B3">
      <w:pPr>
        <w:rPr>
          <w:lang w:eastAsia="ru-RU"/>
        </w:rPr>
      </w:pPr>
      <w:proofErr w:type="spellStart"/>
      <w:r>
        <w:rPr>
          <w:lang w:eastAsia="ru-RU"/>
        </w:rPr>
        <w:t>Після</w:t>
      </w:r>
      <w:proofErr w:type="spellEnd"/>
      <w:r>
        <w:rPr>
          <w:lang w:eastAsia="ru-RU"/>
        </w:rPr>
        <w:t xml:space="preserve"> запуску </w:t>
      </w:r>
      <w:proofErr w:type="spellStart"/>
      <w:r>
        <w:rPr>
          <w:lang w:eastAsia="ru-RU"/>
        </w:rPr>
        <w:t>інсталяційного</w:t>
      </w:r>
      <w:proofErr w:type="spellEnd"/>
      <w:r>
        <w:rPr>
          <w:lang w:eastAsia="ru-RU"/>
        </w:rPr>
        <w:t xml:space="preserve"> файлу </w:t>
      </w:r>
      <w:proofErr w:type="spellStart"/>
      <w:r>
        <w:rPr>
          <w:lang w:eastAsia="ru-RU"/>
        </w:rPr>
        <w:t>оберіть</w:t>
      </w:r>
      <w:proofErr w:type="spellEnd"/>
      <w:r>
        <w:rPr>
          <w:lang w:eastAsia="ru-RU"/>
        </w:rPr>
        <w:t xml:space="preserve"> папку для </w:t>
      </w:r>
      <w:proofErr w:type="spellStart"/>
      <w:r>
        <w:rPr>
          <w:lang w:eastAsia="ru-RU"/>
        </w:rPr>
        <w:t>встановлення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додатку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див. рис. 1)</w:t>
      </w:r>
    </w:p>
    <w:p w14:paraId="5006A190" w14:textId="2970F199" w:rsidR="000724FA" w:rsidRDefault="000724FA" w:rsidP="000724FA">
      <w:pPr>
        <w:rPr>
          <w:lang w:eastAsia="ru-RU"/>
        </w:rPr>
      </w:pPr>
    </w:p>
    <w:p w14:paraId="6CF13DB7" w14:textId="7DD98C17" w:rsidR="000724FA" w:rsidRDefault="000724FA" w:rsidP="000724FA">
      <w:pPr>
        <w:rPr>
          <w:lang w:eastAsia="ru-RU"/>
        </w:rPr>
      </w:pPr>
    </w:p>
    <w:p w14:paraId="1DE03CE1" w14:textId="07B0E568" w:rsidR="000724FA" w:rsidRDefault="000724FA" w:rsidP="000724FA">
      <w:pPr>
        <w:pStyle w:val="Picture"/>
      </w:pPr>
      <w:r>
        <w:rPr>
          <w:noProof/>
        </w:rPr>
        <w:lastRenderedPageBreak/>
        <w:drawing>
          <wp:inline distT="0" distB="0" distL="0" distR="0" wp14:anchorId="2289E05B" wp14:editId="1E70DA6D">
            <wp:extent cx="4835676" cy="3745946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5676" cy="374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6D4C" w14:textId="1623A457" w:rsidR="000724FA" w:rsidRDefault="000724FA" w:rsidP="000724FA">
      <w:pPr>
        <w:pStyle w:val="Picturenumber"/>
      </w:pPr>
      <w:r>
        <w:t>Рисунок 1 – Сторінка вибору папки для встановлення додатку</w:t>
      </w:r>
    </w:p>
    <w:p w14:paraId="706454C0" w14:textId="54143DF6" w:rsidR="000724FA" w:rsidRDefault="000724FA" w:rsidP="000724FA">
      <w:pPr>
        <w:rPr>
          <w:lang w:val="uk-UA" w:eastAsia="ru-RU"/>
        </w:rPr>
      </w:pPr>
    </w:p>
    <w:p w14:paraId="2799FC15" w14:textId="2F9D67CE" w:rsidR="000724FA" w:rsidRDefault="000724FA" w:rsidP="000724FA">
      <w:pPr>
        <w:rPr>
          <w:lang w:val="uk-UA" w:eastAsia="ru-RU"/>
        </w:rPr>
      </w:pPr>
      <w:r>
        <w:rPr>
          <w:lang w:val="uk-UA" w:eastAsia="ru-RU"/>
        </w:rPr>
        <w:t>Потім оберіть налаштування для програми(див. рис. 2)</w:t>
      </w:r>
    </w:p>
    <w:p w14:paraId="4B401641" w14:textId="77777777" w:rsidR="000724FA" w:rsidRDefault="000724FA" w:rsidP="000724FA">
      <w:pPr>
        <w:rPr>
          <w:lang w:val="uk-UA" w:eastAsia="ru-RU"/>
        </w:rPr>
      </w:pPr>
    </w:p>
    <w:p w14:paraId="27AE76A8" w14:textId="74A28677" w:rsidR="000724FA" w:rsidRDefault="000724FA" w:rsidP="000724FA">
      <w:pPr>
        <w:pStyle w:val="Picture"/>
      </w:pPr>
      <w:r>
        <w:rPr>
          <w:noProof/>
        </w:rPr>
        <w:drawing>
          <wp:inline distT="0" distB="0" distL="0" distR="0" wp14:anchorId="28A4EEBD" wp14:editId="5A67874D">
            <wp:extent cx="4855135" cy="376540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5135" cy="376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4E46" w14:textId="44A41FB4" w:rsidR="000724FA" w:rsidRDefault="000724FA" w:rsidP="000724FA">
      <w:pPr>
        <w:pStyle w:val="Picturenumber"/>
      </w:pPr>
      <w:r>
        <w:t>Рисунок 2 – Сторінка вибору налаштувань для програми</w:t>
      </w:r>
    </w:p>
    <w:p w14:paraId="0529CCAB" w14:textId="71069907" w:rsidR="000724FA" w:rsidRDefault="000724FA" w:rsidP="000724FA">
      <w:pPr>
        <w:rPr>
          <w:lang w:val="uk-UA" w:eastAsia="ru-RU"/>
        </w:rPr>
      </w:pPr>
      <w:r>
        <w:rPr>
          <w:lang w:val="uk-UA" w:eastAsia="ru-RU"/>
        </w:rPr>
        <w:lastRenderedPageBreak/>
        <w:t>Запускаємо процес інсталяції(див. рис. 3)</w:t>
      </w:r>
    </w:p>
    <w:p w14:paraId="25298281" w14:textId="44804F87" w:rsidR="000724FA" w:rsidRDefault="000724FA" w:rsidP="000724FA">
      <w:pPr>
        <w:rPr>
          <w:lang w:val="uk-UA" w:eastAsia="ru-RU"/>
        </w:rPr>
      </w:pPr>
    </w:p>
    <w:p w14:paraId="0977BE85" w14:textId="5E294F13" w:rsidR="000724FA" w:rsidRDefault="000724FA" w:rsidP="000724FA">
      <w:pPr>
        <w:pStyle w:val="Picture"/>
      </w:pPr>
      <w:r>
        <w:rPr>
          <w:noProof/>
        </w:rPr>
        <w:drawing>
          <wp:inline distT="0" distB="0" distL="0" distR="0" wp14:anchorId="57853E97" wp14:editId="2DBF00B2">
            <wp:extent cx="4825946" cy="37751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5946" cy="37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020C" w14:textId="112EC2F0" w:rsidR="001E07CF" w:rsidRDefault="000724FA" w:rsidP="000724FA">
      <w:pPr>
        <w:pStyle w:val="Picturenumber"/>
      </w:pPr>
      <w:r>
        <w:t>Рисунок 3 – Процес інсталяції програми</w:t>
      </w:r>
    </w:p>
    <w:p w14:paraId="49F92B42" w14:textId="77777777" w:rsidR="000724FA" w:rsidRPr="000724FA" w:rsidRDefault="000724FA" w:rsidP="000724FA">
      <w:pPr>
        <w:rPr>
          <w:lang w:val="uk-UA" w:eastAsia="ru-RU"/>
        </w:rPr>
      </w:pPr>
    </w:p>
    <w:p w14:paraId="35088178" w14:textId="77777777" w:rsidR="004D360C" w:rsidRPr="00D054B3" w:rsidRDefault="004D360C" w:rsidP="004D360C">
      <w:pPr>
        <w:pStyle w:val="Headerofreportpart"/>
        <w:rPr>
          <w:lang w:val="uk-UA"/>
        </w:rPr>
      </w:pPr>
      <w:r w:rsidRPr="00D054B3">
        <w:rPr>
          <w:lang w:val="uk-UA"/>
        </w:rPr>
        <w:t xml:space="preserve">1.2 Установка </w:t>
      </w:r>
      <w:r w:rsidR="00A41581">
        <w:rPr>
          <w:lang w:val="uk-UA"/>
        </w:rPr>
        <w:t>серверу</w:t>
      </w:r>
    </w:p>
    <w:p w14:paraId="225B9CDB" w14:textId="0B4CEA46" w:rsidR="001E07CF" w:rsidRPr="00D054B3" w:rsidRDefault="001E07CF" w:rsidP="001E07CF">
      <w:pPr>
        <w:rPr>
          <w:lang w:val="uk-UA"/>
        </w:rPr>
      </w:pPr>
      <w:r w:rsidRPr="00D054B3">
        <w:rPr>
          <w:lang w:val="uk-UA"/>
        </w:rPr>
        <w:t xml:space="preserve">Для встановлення </w:t>
      </w:r>
      <w:r w:rsidR="00A41581">
        <w:rPr>
          <w:noProof/>
          <w:lang w:val="uk-UA"/>
        </w:rPr>
        <w:t xml:space="preserve">web або </w:t>
      </w:r>
      <w:r w:rsidR="00A41581" w:rsidRPr="00D054B3">
        <w:rPr>
          <w:noProof/>
          <w:lang w:val="uk-UA"/>
        </w:rPr>
        <w:t>application server</w:t>
      </w:r>
      <w:r w:rsidRPr="00D054B3">
        <w:rPr>
          <w:lang w:val="uk-UA"/>
        </w:rPr>
        <w:t xml:space="preserve"> </w:t>
      </w:r>
      <w:r w:rsidR="000724FA" w:rsidRPr="000724FA">
        <w:rPr>
          <w:bCs/>
          <w:iCs/>
          <w:lang w:val="en-US"/>
        </w:rPr>
        <w:t>tomcat 9.0.80</w:t>
      </w:r>
      <w:r w:rsidR="00A41581" w:rsidRPr="0074635C">
        <w:rPr>
          <w:b/>
          <w:i/>
          <w:lang w:val="uk-UA"/>
        </w:rPr>
        <w:t xml:space="preserve"> </w:t>
      </w:r>
      <w:r w:rsidRPr="00D054B3">
        <w:rPr>
          <w:lang w:val="uk-UA"/>
        </w:rPr>
        <w:t>необхідно:</w:t>
      </w:r>
    </w:p>
    <w:p w14:paraId="2F9D433E" w14:textId="4B942FDB" w:rsidR="001E07CF" w:rsidRPr="000724FA" w:rsidRDefault="000724FA" w:rsidP="000724FA">
      <w:pPr>
        <w:pStyle w:val="Numeric1"/>
        <w:numPr>
          <w:ilvl w:val="0"/>
          <w:numId w:val="31"/>
        </w:numPr>
      </w:pPr>
      <w:r w:rsidRPr="000724FA">
        <w:t xml:space="preserve">Перейти по посиланню </w:t>
      </w:r>
      <w:hyperlink r:id="rId12" w:history="1">
        <w:r w:rsidRPr="000724FA">
          <w:rPr>
            <w:rStyle w:val="a4"/>
            <w:color w:val="auto"/>
            <w:u w:val="none"/>
          </w:rPr>
          <w:t>https://tomcat.apache.org/download-90.cgi</w:t>
        </w:r>
      </w:hyperlink>
      <w:r w:rsidRPr="000724FA">
        <w:t xml:space="preserve"> для завантаження </w:t>
      </w:r>
      <w:r w:rsidRPr="000724FA">
        <w:rPr>
          <w:lang w:val="ru-RU"/>
        </w:rPr>
        <w:t>і</w:t>
      </w:r>
      <w:proofErr w:type="spellStart"/>
      <w:r w:rsidRPr="000724FA">
        <w:t>нсталяц</w:t>
      </w:r>
      <w:proofErr w:type="spellEnd"/>
      <w:r w:rsidRPr="000724FA">
        <w:rPr>
          <w:lang w:val="ru-RU"/>
        </w:rPr>
        <w:t>і</w:t>
      </w:r>
      <w:proofErr w:type="spellStart"/>
      <w:r w:rsidRPr="000724FA">
        <w:t>йного</w:t>
      </w:r>
      <w:proofErr w:type="spellEnd"/>
      <w:r w:rsidRPr="000724FA">
        <w:t xml:space="preserve"> файлу.</w:t>
      </w:r>
    </w:p>
    <w:p w14:paraId="03499BE2" w14:textId="6BDAC808" w:rsidR="000724FA" w:rsidRDefault="000724FA" w:rsidP="000724FA">
      <w:pPr>
        <w:pStyle w:val="Numeric1"/>
      </w:pPr>
      <w:r w:rsidRPr="000724FA">
        <w:t xml:space="preserve">Завантажити його у каталог </w:t>
      </w:r>
      <w:proofErr w:type="spellStart"/>
      <w:r w:rsidRPr="000724FA">
        <w:t>downloads</w:t>
      </w:r>
      <w:proofErr w:type="spellEnd"/>
      <w:r w:rsidRPr="000724FA">
        <w:t>. Після цього запустити інсталяційний файл.</w:t>
      </w:r>
    </w:p>
    <w:p w14:paraId="4338BBF1" w14:textId="77777777" w:rsidR="00D418B3" w:rsidRPr="000724FA" w:rsidRDefault="00D418B3" w:rsidP="00D418B3"/>
    <w:p w14:paraId="491D476A" w14:textId="75F3799C" w:rsidR="000724FA" w:rsidRDefault="00D418B3" w:rsidP="00D418B3">
      <w:pPr>
        <w:rPr>
          <w:bCs/>
          <w:iCs/>
        </w:rPr>
      </w:pPr>
      <w:r>
        <w:rPr>
          <w:noProof/>
        </w:rPr>
        <w:t xml:space="preserve">Пілся запуску інсталяційного файлу обираємо налаштування для </w:t>
      </w:r>
      <w:proofErr w:type="gramStart"/>
      <w:r w:rsidRPr="000724FA">
        <w:rPr>
          <w:bCs/>
          <w:iCs/>
          <w:lang w:val="en-US"/>
        </w:rPr>
        <w:t>tomcat</w:t>
      </w:r>
      <w:r>
        <w:rPr>
          <w:bCs/>
          <w:iCs/>
        </w:rPr>
        <w:t>(</w:t>
      </w:r>
      <w:proofErr w:type="gramEnd"/>
      <w:r>
        <w:rPr>
          <w:bCs/>
          <w:iCs/>
        </w:rPr>
        <w:t>див. рис. 4)</w:t>
      </w:r>
    </w:p>
    <w:p w14:paraId="04AFD0DE" w14:textId="67EC874C" w:rsidR="00D418B3" w:rsidRDefault="00D418B3" w:rsidP="00D418B3">
      <w:pPr>
        <w:rPr>
          <w:bCs/>
          <w:iCs/>
        </w:rPr>
      </w:pPr>
    </w:p>
    <w:p w14:paraId="780F66B7" w14:textId="4D6F8967" w:rsidR="00D418B3" w:rsidRPr="00D418B3" w:rsidRDefault="00D418B3" w:rsidP="00D418B3">
      <w:pPr>
        <w:pStyle w:val="Picture"/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4AF716CC" wp14:editId="04327CE9">
            <wp:extent cx="4816216" cy="373621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6216" cy="373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355F" w14:textId="5C414ED5" w:rsidR="004D360C" w:rsidRDefault="00D418B3" w:rsidP="00D418B3">
      <w:pPr>
        <w:pStyle w:val="Picturenumber"/>
        <w:rPr>
          <w:noProof/>
          <w:lang w:val="en-AU"/>
        </w:rPr>
      </w:pPr>
      <w:r>
        <w:rPr>
          <w:noProof/>
        </w:rPr>
        <w:t xml:space="preserve">Рисунок 4 – Налаштування </w:t>
      </w:r>
      <w:r>
        <w:rPr>
          <w:noProof/>
          <w:lang w:val="en-AU"/>
        </w:rPr>
        <w:t>tomcat</w:t>
      </w:r>
    </w:p>
    <w:p w14:paraId="507A191F" w14:textId="772288A2" w:rsidR="00D418B3" w:rsidRDefault="00D418B3" w:rsidP="00D418B3">
      <w:pPr>
        <w:rPr>
          <w:lang w:val="en-AU" w:eastAsia="ru-RU"/>
        </w:rPr>
      </w:pPr>
    </w:p>
    <w:p w14:paraId="02E0AEE8" w14:textId="01395A6B" w:rsidR="00D418B3" w:rsidRDefault="00D418B3" w:rsidP="00D418B3">
      <w:pPr>
        <w:rPr>
          <w:lang w:eastAsia="ru-RU"/>
        </w:rPr>
      </w:pPr>
      <w:proofErr w:type="spellStart"/>
      <w:r>
        <w:rPr>
          <w:lang w:eastAsia="ru-RU"/>
        </w:rPr>
        <w:t>Потім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потрібно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вибрати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місце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куди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було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встановленно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val="en-AU" w:eastAsia="ru-RU"/>
        </w:rPr>
        <w:t>jdk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див. рис. 5)</w:t>
      </w:r>
    </w:p>
    <w:p w14:paraId="104E5DA4" w14:textId="296B1AD9" w:rsidR="00D418B3" w:rsidRDefault="00D418B3" w:rsidP="00D418B3">
      <w:pPr>
        <w:rPr>
          <w:lang w:eastAsia="ru-RU"/>
        </w:rPr>
      </w:pPr>
    </w:p>
    <w:p w14:paraId="0CF1B3A4" w14:textId="50284464" w:rsidR="00D418B3" w:rsidRDefault="00D418B3" w:rsidP="00D418B3">
      <w:pPr>
        <w:pStyle w:val="Picture"/>
      </w:pPr>
      <w:r>
        <w:rPr>
          <w:noProof/>
        </w:rPr>
        <w:drawing>
          <wp:inline distT="0" distB="0" distL="0" distR="0" wp14:anchorId="57B821D6" wp14:editId="4DF6EAC1">
            <wp:extent cx="4864865" cy="37556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4865" cy="375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890B" w14:textId="5E67D714" w:rsidR="00D418B3" w:rsidRPr="00D418B3" w:rsidRDefault="00D418B3" w:rsidP="00D418B3">
      <w:pPr>
        <w:pStyle w:val="Picturenumber"/>
        <w:rPr>
          <w:lang w:val="ru-RU"/>
        </w:rPr>
      </w:pPr>
      <w:r>
        <w:t xml:space="preserve">Рисунок 5 – Вибір місця куди було </w:t>
      </w:r>
      <w:proofErr w:type="spellStart"/>
      <w:r>
        <w:t>встановленно</w:t>
      </w:r>
      <w:proofErr w:type="spellEnd"/>
      <w:r>
        <w:t xml:space="preserve"> </w:t>
      </w:r>
      <w:proofErr w:type="spellStart"/>
      <w:r>
        <w:rPr>
          <w:lang w:val="en-AU"/>
        </w:rPr>
        <w:t>jdk</w:t>
      </w:r>
      <w:proofErr w:type="spellEnd"/>
    </w:p>
    <w:p w14:paraId="0211D79F" w14:textId="12AB3732" w:rsidR="00D418B3" w:rsidRDefault="00D418B3" w:rsidP="00D418B3">
      <w:pPr>
        <w:rPr>
          <w:noProof/>
          <w:lang w:val="uk-UA"/>
        </w:rPr>
      </w:pPr>
      <w:r>
        <w:rPr>
          <w:noProof/>
          <w:lang w:val="uk-UA"/>
        </w:rPr>
        <w:lastRenderedPageBreak/>
        <w:t>Вибір місця куди буде інстальовано програму(див. рис. 6)</w:t>
      </w:r>
    </w:p>
    <w:p w14:paraId="4D71278B" w14:textId="0906EA0C" w:rsidR="00D418B3" w:rsidRDefault="00D418B3" w:rsidP="00D418B3">
      <w:pPr>
        <w:rPr>
          <w:noProof/>
          <w:lang w:val="uk-UA"/>
        </w:rPr>
      </w:pPr>
    </w:p>
    <w:p w14:paraId="694D8D12" w14:textId="10A06FB7" w:rsidR="00D418B3" w:rsidRDefault="00D418B3" w:rsidP="00D418B3">
      <w:pPr>
        <w:pStyle w:val="Picture"/>
        <w:rPr>
          <w:noProof/>
        </w:rPr>
      </w:pPr>
      <w:r>
        <w:rPr>
          <w:noProof/>
        </w:rPr>
        <w:drawing>
          <wp:inline distT="0" distB="0" distL="0" distR="0" wp14:anchorId="6476F1E3" wp14:editId="422A70DA">
            <wp:extent cx="4806486" cy="37751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6486" cy="37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7AAC" w14:textId="46806D40" w:rsidR="00D418B3" w:rsidRDefault="00D418B3" w:rsidP="00D418B3">
      <w:pPr>
        <w:pStyle w:val="Picturenumber"/>
        <w:rPr>
          <w:noProof/>
        </w:rPr>
      </w:pPr>
      <w:r>
        <w:rPr>
          <w:noProof/>
        </w:rPr>
        <w:t xml:space="preserve">Рисунок 6 – Вибір місця куди буде встановленно програму </w:t>
      </w:r>
    </w:p>
    <w:p w14:paraId="47EBF961" w14:textId="77777777" w:rsidR="00D418B3" w:rsidRPr="00D418B3" w:rsidRDefault="00D418B3" w:rsidP="00D418B3">
      <w:pPr>
        <w:rPr>
          <w:lang w:val="uk-UA" w:eastAsia="ru-RU"/>
        </w:rPr>
      </w:pPr>
    </w:p>
    <w:p w14:paraId="0A695A0D" w14:textId="4C4805C3" w:rsidR="001E07CF" w:rsidRPr="00D054B3" w:rsidRDefault="001E07CF" w:rsidP="004D360C">
      <w:pPr>
        <w:pStyle w:val="Headerofreportpart"/>
        <w:rPr>
          <w:noProof/>
          <w:lang w:val="uk-UA"/>
        </w:rPr>
      </w:pPr>
      <w:r w:rsidRPr="00D054B3">
        <w:rPr>
          <w:noProof/>
          <w:lang w:val="uk-UA"/>
        </w:rPr>
        <w:t xml:space="preserve">2 Дослідження створення веб-застосунків </w:t>
      </w:r>
    </w:p>
    <w:p w14:paraId="3476B39F" w14:textId="0B396480" w:rsidR="00A6149D" w:rsidRDefault="00A6149D" w:rsidP="00A6149D">
      <w:pPr>
        <w:ind w:firstLine="708"/>
        <w:rPr>
          <w:lang w:val="uk-UA"/>
        </w:rPr>
      </w:pPr>
      <w:r w:rsidRPr="005F1227">
        <w:rPr>
          <w:b/>
          <w:lang w:val="uk-UA"/>
        </w:rPr>
        <w:t xml:space="preserve">Завдання 1. </w:t>
      </w:r>
      <w:r w:rsidRPr="005F1227">
        <w:rPr>
          <w:lang w:val="uk-UA"/>
        </w:rPr>
        <w:t xml:space="preserve">Встановити програмне забезпечення для розробки веб-застосунків на </w:t>
      </w:r>
      <w:proofErr w:type="spellStart"/>
      <w:r w:rsidRPr="005F1227">
        <w:rPr>
          <w:lang w:val="uk-UA"/>
        </w:rPr>
        <w:t>Java</w:t>
      </w:r>
      <w:proofErr w:type="spellEnd"/>
      <w:r w:rsidRPr="005F1227">
        <w:rPr>
          <w:lang w:val="uk-UA"/>
        </w:rPr>
        <w:t xml:space="preserve"> та розробити веб-застосунок, який відображає на екрані текстовий напис "</w:t>
      </w:r>
      <w:proofErr w:type="spellStart"/>
      <w:r w:rsidRPr="005F1227">
        <w:rPr>
          <w:lang w:val="uk-UA"/>
        </w:rPr>
        <w:t>Hello</w:t>
      </w:r>
      <w:proofErr w:type="spellEnd"/>
      <w:r w:rsidRPr="005F1227">
        <w:rPr>
          <w:lang w:val="uk-UA"/>
        </w:rPr>
        <w:t xml:space="preserve">, </w:t>
      </w:r>
      <w:proofErr w:type="spellStart"/>
      <w:r w:rsidRPr="005F1227">
        <w:rPr>
          <w:lang w:val="uk-UA"/>
        </w:rPr>
        <w:t>WebWorld</w:t>
      </w:r>
      <w:proofErr w:type="spellEnd"/>
      <w:r w:rsidRPr="005F1227">
        <w:rPr>
          <w:lang w:val="uk-UA"/>
        </w:rPr>
        <w:t>!!!", а також прізвище та ініціали студента, номер групи, в якій він навчається, та номер у списку групи.</w:t>
      </w:r>
    </w:p>
    <w:p w14:paraId="33D13FF1" w14:textId="07C3BFDE" w:rsidR="00A6149D" w:rsidRDefault="00A6149D" w:rsidP="00A6149D">
      <w:pPr>
        <w:ind w:firstLine="708"/>
      </w:pPr>
      <w:r>
        <w:t xml:space="preserve">Для </w:t>
      </w:r>
      <w:proofErr w:type="spellStart"/>
      <w:r>
        <w:t>створення</w:t>
      </w:r>
      <w:proofErr w:type="spellEnd"/>
      <w:r>
        <w:t xml:space="preserve"> проекту </w:t>
      </w:r>
      <w:proofErr w:type="spellStart"/>
      <w:r>
        <w:t>необхідно</w:t>
      </w:r>
      <w:proofErr w:type="spellEnd"/>
      <w:r>
        <w:t xml:space="preserve"> </w:t>
      </w:r>
      <w:proofErr w:type="spellStart"/>
      <w:r>
        <w:t>запустити</w:t>
      </w:r>
      <w:proofErr w:type="spellEnd"/>
      <w:r>
        <w:t xml:space="preserve"> </w:t>
      </w:r>
      <w:proofErr w:type="spellStart"/>
      <w:r>
        <w:rPr>
          <w:lang w:val="en-AU"/>
        </w:rPr>
        <w:t>Intellih</w:t>
      </w:r>
      <w:proofErr w:type="spellEnd"/>
      <w:r>
        <w:rPr>
          <w:lang w:val="en-AU"/>
        </w:rPr>
        <w:t xml:space="preserve"> IDEA </w:t>
      </w:r>
      <w:r>
        <w:rPr>
          <w:lang w:val="ru-UA"/>
        </w:rPr>
        <w:t>та</w:t>
      </w:r>
      <w:r>
        <w:t xml:space="preserve"> </w:t>
      </w:r>
      <w:proofErr w:type="spellStart"/>
      <w:r>
        <w:t>створити</w:t>
      </w:r>
      <w:proofErr w:type="spellEnd"/>
      <w:r>
        <w:t xml:space="preserve"> </w:t>
      </w:r>
      <w:proofErr w:type="spellStart"/>
      <w:r>
        <w:t>новий</w:t>
      </w:r>
      <w:proofErr w:type="spellEnd"/>
      <w:r>
        <w:t xml:space="preserve"> проект </w:t>
      </w:r>
      <w:proofErr w:type="spellStart"/>
      <w:r>
        <w:t>використовуючи</w:t>
      </w:r>
      <w:proofErr w:type="spellEnd"/>
      <w:r>
        <w:t xml:space="preserve"> </w:t>
      </w:r>
      <w:r>
        <w:rPr>
          <w:lang w:val="en-AU"/>
        </w:rPr>
        <w:t xml:space="preserve">Jakarta </w:t>
      </w:r>
      <w:proofErr w:type="spellStart"/>
      <w:proofErr w:type="gramStart"/>
      <w:r>
        <w:rPr>
          <w:lang w:val="en-AU"/>
        </w:rPr>
        <w:t>ee</w:t>
      </w:r>
      <w:proofErr w:type="spellEnd"/>
      <w:r>
        <w:t>(</w:t>
      </w:r>
      <w:proofErr w:type="gramEnd"/>
      <w:r>
        <w:t>див. рис. 7)</w:t>
      </w:r>
    </w:p>
    <w:p w14:paraId="7BA46F94" w14:textId="6E5968FD" w:rsidR="00A6149D" w:rsidRDefault="00A6149D" w:rsidP="00A6149D">
      <w:pPr>
        <w:ind w:firstLine="708"/>
      </w:pPr>
    </w:p>
    <w:p w14:paraId="771DA539" w14:textId="3CCF4884" w:rsidR="00A6149D" w:rsidRPr="00A6149D" w:rsidRDefault="00A6149D" w:rsidP="00A6149D">
      <w:pPr>
        <w:pStyle w:val="Picture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71DB5C9" wp14:editId="44241B33">
            <wp:extent cx="5939790" cy="4988560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CD25" w14:textId="5125D1DF" w:rsidR="001E5225" w:rsidRDefault="00A6149D" w:rsidP="00A6149D">
      <w:pPr>
        <w:pStyle w:val="Picturenumber"/>
        <w:rPr>
          <w:noProof/>
          <w:lang w:val="ru-UA"/>
        </w:rPr>
      </w:pPr>
      <w:r>
        <w:rPr>
          <w:noProof/>
        </w:rPr>
        <w:t xml:space="preserve">Рисунок 7 – Створення проекту за допомогою </w:t>
      </w:r>
      <w:r>
        <w:rPr>
          <w:noProof/>
          <w:lang w:val="en-AU"/>
        </w:rPr>
        <w:t>jakarta ee</w:t>
      </w:r>
    </w:p>
    <w:p w14:paraId="32F127F6" w14:textId="190C202F" w:rsidR="00A6149D" w:rsidRDefault="00A6149D" w:rsidP="00A6149D">
      <w:pPr>
        <w:rPr>
          <w:noProof/>
          <w:lang w:val="ru-UA"/>
        </w:rPr>
      </w:pPr>
    </w:p>
    <w:p w14:paraId="013B64FF" w14:textId="1C1D271B" w:rsidR="00A6149D" w:rsidRDefault="00A6149D" w:rsidP="00A6149D">
      <w:pPr>
        <w:rPr>
          <w:noProof/>
        </w:rPr>
      </w:pPr>
      <w:r>
        <w:rPr>
          <w:noProof/>
        </w:rPr>
        <w:t xml:space="preserve">Потім вибираємо зазделегідь встановленний веб сервер </w:t>
      </w:r>
      <w:r>
        <w:rPr>
          <w:noProof/>
          <w:lang w:val="en-AU"/>
        </w:rPr>
        <w:t>apache tomcat</w:t>
      </w:r>
      <w:r>
        <w:rPr>
          <w:noProof/>
        </w:rPr>
        <w:t>(див. рис. 8)</w:t>
      </w:r>
    </w:p>
    <w:p w14:paraId="2571F154" w14:textId="1F43F809" w:rsidR="00A6149D" w:rsidRDefault="00A6149D" w:rsidP="00A6149D">
      <w:pPr>
        <w:rPr>
          <w:noProof/>
        </w:rPr>
      </w:pPr>
    </w:p>
    <w:p w14:paraId="0D8F46EA" w14:textId="6A0DDF6C" w:rsidR="00A6149D" w:rsidRDefault="00A6149D" w:rsidP="00A6149D">
      <w:pPr>
        <w:pStyle w:val="Picture"/>
        <w:rPr>
          <w:noProof/>
        </w:rPr>
      </w:pPr>
      <w:r>
        <w:rPr>
          <w:noProof/>
        </w:rPr>
        <w:drawing>
          <wp:inline distT="0" distB="0" distL="0" distR="0" wp14:anchorId="49ACF105" wp14:editId="70C5A9BE">
            <wp:extent cx="3192780" cy="1790505"/>
            <wp:effectExtent l="0" t="0" r="762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5747" cy="181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26C0" w14:textId="54F80A1B" w:rsidR="00A6149D" w:rsidRDefault="00A6149D" w:rsidP="00A6149D">
      <w:pPr>
        <w:pStyle w:val="Picturenumber"/>
        <w:rPr>
          <w:noProof/>
        </w:rPr>
      </w:pPr>
      <w:r>
        <w:rPr>
          <w:noProof/>
        </w:rPr>
        <w:t>Рисунок 8 – Вибір веб серверу</w:t>
      </w:r>
    </w:p>
    <w:p w14:paraId="4AA8912A" w14:textId="77777777" w:rsidR="00A6149D" w:rsidRPr="00A6149D" w:rsidRDefault="00A6149D" w:rsidP="00A6149D">
      <w:pPr>
        <w:rPr>
          <w:lang w:val="uk-UA" w:eastAsia="ru-RU"/>
        </w:rPr>
      </w:pPr>
    </w:p>
    <w:p w14:paraId="08152454" w14:textId="499F15F6" w:rsidR="00A6149D" w:rsidRDefault="005C3136" w:rsidP="00A6149D">
      <w:r>
        <w:rPr>
          <w:lang w:val="ru-UA"/>
        </w:rPr>
        <w:lastRenderedPageBreak/>
        <w:t>Натиска</w:t>
      </w:r>
      <w:r>
        <w:t>є</w:t>
      </w:r>
      <w:proofErr w:type="spellStart"/>
      <w:r>
        <w:rPr>
          <w:lang w:val="ru-UA"/>
        </w:rPr>
        <w:t>мо</w:t>
      </w:r>
      <w:proofErr w:type="spellEnd"/>
      <w:r>
        <w:rPr>
          <w:lang w:val="ru-UA"/>
        </w:rPr>
        <w:t xml:space="preserve"> дал</w:t>
      </w:r>
      <w:r>
        <w:t>і</w:t>
      </w:r>
      <w:r>
        <w:rPr>
          <w:lang w:val="ru-UA"/>
        </w:rPr>
        <w:t xml:space="preserve"> т</w:t>
      </w:r>
      <w:r>
        <w:t xml:space="preserve">а </w:t>
      </w:r>
      <w:proofErr w:type="spellStart"/>
      <w:r>
        <w:t>обираємо</w:t>
      </w:r>
      <w:proofErr w:type="spellEnd"/>
      <w:r>
        <w:t xml:space="preserve"> </w:t>
      </w:r>
      <w:r>
        <w:rPr>
          <w:lang w:val="en-AU"/>
        </w:rPr>
        <w:t>Java EE 8</w:t>
      </w:r>
      <w:r>
        <w:t>(див. рис. 9)</w:t>
      </w:r>
    </w:p>
    <w:p w14:paraId="771A4F49" w14:textId="4760AA51" w:rsidR="005C3136" w:rsidRDefault="005C3136" w:rsidP="00A6149D"/>
    <w:p w14:paraId="6272B692" w14:textId="6B09DF57" w:rsidR="005C3136" w:rsidRDefault="005C3136" w:rsidP="005C3136">
      <w:pPr>
        <w:pStyle w:val="Picture"/>
      </w:pPr>
      <w:r>
        <w:rPr>
          <w:noProof/>
        </w:rPr>
        <w:drawing>
          <wp:inline distT="0" distB="0" distL="0" distR="0" wp14:anchorId="125CF505" wp14:editId="06CFC01D">
            <wp:extent cx="4745229" cy="40157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8112" cy="402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17D3" w14:textId="76D1F5AD" w:rsidR="005C3136" w:rsidRDefault="005C3136" w:rsidP="005C3136">
      <w:pPr>
        <w:pStyle w:val="Picturenumber"/>
        <w:rPr>
          <w:lang w:val="en-AU"/>
        </w:rPr>
      </w:pPr>
      <w:r>
        <w:t xml:space="preserve">Рисунок 9 – Вибір версії </w:t>
      </w:r>
      <w:r>
        <w:rPr>
          <w:lang w:val="en-AU"/>
        </w:rPr>
        <w:t>Jakarta</w:t>
      </w:r>
    </w:p>
    <w:p w14:paraId="6FCAD77E" w14:textId="77777777" w:rsidR="005C3136" w:rsidRPr="005C3136" w:rsidRDefault="005C3136" w:rsidP="005C3136">
      <w:pPr>
        <w:rPr>
          <w:lang w:val="en-AU" w:eastAsia="ru-RU"/>
        </w:rPr>
      </w:pPr>
    </w:p>
    <w:p w14:paraId="0F35E660" w14:textId="77777777" w:rsidR="005C3136" w:rsidRDefault="005C3136" w:rsidP="005C3136">
      <w:pPr>
        <w:rPr>
          <w:lang w:eastAsia="ru-RU"/>
        </w:rPr>
      </w:pPr>
      <w:r>
        <w:rPr>
          <w:lang w:eastAsia="ru-RU"/>
        </w:rPr>
        <w:t xml:space="preserve">Для запуску </w:t>
      </w:r>
      <w:proofErr w:type="spellStart"/>
      <w:r>
        <w:rPr>
          <w:lang w:eastAsia="ru-RU"/>
        </w:rPr>
        <w:t>натискаємо</w:t>
      </w:r>
      <w:proofErr w:type="spellEnd"/>
      <w:r>
        <w:rPr>
          <w:lang w:eastAsia="ru-RU"/>
        </w:rPr>
        <w:t xml:space="preserve"> на </w:t>
      </w:r>
      <w:proofErr w:type="spellStart"/>
      <w:r>
        <w:rPr>
          <w:lang w:eastAsia="ru-RU"/>
        </w:rPr>
        <w:t>зелений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трикутник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див. рис. 10)</w:t>
      </w:r>
    </w:p>
    <w:p w14:paraId="50648625" w14:textId="77777777" w:rsidR="005C3136" w:rsidRDefault="005C3136" w:rsidP="005C3136">
      <w:pPr>
        <w:rPr>
          <w:lang w:eastAsia="ru-RU"/>
        </w:rPr>
      </w:pPr>
    </w:p>
    <w:p w14:paraId="1462A13B" w14:textId="0650FD8E" w:rsidR="005C3136" w:rsidRDefault="005C3136" w:rsidP="005C3136">
      <w:pPr>
        <w:pStyle w:val="Picture"/>
      </w:pPr>
      <w:r>
        <w:rPr>
          <w:noProof/>
        </w:rPr>
        <w:drawing>
          <wp:inline distT="0" distB="0" distL="0" distR="0" wp14:anchorId="6ED6C0A4" wp14:editId="3FA95701">
            <wp:extent cx="3400900" cy="581106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1BD84C" w14:textId="38D88788" w:rsidR="005C3136" w:rsidRDefault="005C3136" w:rsidP="005C3136">
      <w:pPr>
        <w:pStyle w:val="Picturenumber"/>
      </w:pPr>
      <w:r>
        <w:t>Рисунок 10 – Кнопка для запуску проекту</w:t>
      </w:r>
    </w:p>
    <w:p w14:paraId="65D44066" w14:textId="1AB77AA6" w:rsidR="005C3136" w:rsidRDefault="005C3136" w:rsidP="005C3136">
      <w:pPr>
        <w:rPr>
          <w:lang w:val="uk-UA" w:eastAsia="ru-RU"/>
        </w:rPr>
      </w:pPr>
    </w:p>
    <w:p w14:paraId="0BE8F3DF" w14:textId="32D1448A" w:rsidR="005C3136" w:rsidRDefault="005C3136" w:rsidP="005C3136">
      <w:pPr>
        <w:rPr>
          <w:lang w:val="uk-UA" w:eastAsia="ru-RU"/>
        </w:rPr>
      </w:pPr>
      <w:r>
        <w:rPr>
          <w:lang w:val="uk-UA" w:eastAsia="ru-RU"/>
        </w:rPr>
        <w:t xml:space="preserve">Результат роботи після запуску проекту </w:t>
      </w:r>
      <w:proofErr w:type="spellStart"/>
      <w:r>
        <w:rPr>
          <w:lang w:val="uk-UA" w:eastAsia="ru-RU"/>
        </w:rPr>
        <w:t>представленно</w:t>
      </w:r>
      <w:proofErr w:type="spellEnd"/>
      <w:r>
        <w:rPr>
          <w:lang w:val="uk-UA" w:eastAsia="ru-RU"/>
        </w:rPr>
        <w:t xml:space="preserve"> на рисунку(див. рис. 11)</w:t>
      </w:r>
    </w:p>
    <w:p w14:paraId="213F1F20" w14:textId="77777777" w:rsidR="005C3136" w:rsidRPr="005C3136" w:rsidRDefault="005C3136" w:rsidP="005C3136">
      <w:pPr>
        <w:rPr>
          <w:lang w:val="uk-UA" w:eastAsia="ru-RU"/>
        </w:rPr>
      </w:pPr>
    </w:p>
    <w:p w14:paraId="2AAB8C87" w14:textId="1288B780" w:rsidR="005C3136" w:rsidRDefault="005C3136" w:rsidP="005C3136">
      <w:pPr>
        <w:pStyle w:val="Picture"/>
      </w:pPr>
      <w:r w:rsidRPr="005C3136">
        <w:rPr>
          <w:noProof/>
        </w:rPr>
        <w:lastRenderedPageBreak/>
        <w:drawing>
          <wp:inline distT="0" distB="0" distL="0" distR="0" wp14:anchorId="5AF5E5F8" wp14:editId="5F31BF67">
            <wp:extent cx="3566160" cy="1728539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2906" cy="175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5E40" w14:textId="503D9A89" w:rsidR="005C3136" w:rsidRDefault="005C3136" w:rsidP="005C3136">
      <w:pPr>
        <w:pStyle w:val="Picturenumber"/>
      </w:pPr>
      <w:r>
        <w:t>Рисунок 11 – Результат роботи</w:t>
      </w:r>
    </w:p>
    <w:p w14:paraId="665E6391" w14:textId="4B9B8204" w:rsidR="005C3136" w:rsidRDefault="005C3136" w:rsidP="005C3136">
      <w:pPr>
        <w:rPr>
          <w:lang w:val="uk-UA" w:eastAsia="ru-RU"/>
        </w:rPr>
      </w:pPr>
    </w:p>
    <w:p w14:paraId="1A984B78" w14:textId="0E73D98E" w:rsidR="001C23A5" w:rsidRDefault="001C23A5" w:rsidP="001C23A5">
      <w:pPr>
        <w:rPr>
          <w:lang w:val="uk-UA"/>
        </w:rPr>
      </w:pPr>
      <w:r w:rsidRPr="005F1227">
        <w:rPr>
          <w:b/>
          <w:bCs/>
          <w:lang w:val="uk-UA"/>
        </w:rPr>
        <w:t xml:space="preserve">Завдання 2. </w:t>
      </w:r>
      <w:r w:rsidRPr="005F1227">
        <w:rPr>
          <w:lang w:val="uk-UA"/>
        </w:rPr>
        <w:t>Розробити веб-застосунок, який дозволяє відобразити на веб-сторінці перелік співробітників деякої ІТ-компанії.</w:t>
      </w:r>
    </w:p>
    <w:p w14:paraId="0D6DCD5E" w14:textId="48D34112" w:rsidR="00B13051" w:rsidRPr="005F1227" w:rsidRDefault="00B13051" w:rsidP="00B13051">
      <w:pPr>
        <w:rPr>
          <w:lang w:val="uk-UA"/>
        </w:rPr>
      </w:pPr>
      <w:r w:rsidRPr="005F1227">
        <w:rPr>
          <w:b/>
          <w:lang w:val="uk-UA"/>
        </w:rPr>
        <w:t>Завдання 3.</w:t>
      </w:r>
      <w:r w:rsidRPr="005F1227">
        <w:rPr>
          <w:lang w:val="uk-UA"/>
        </w:rPr>
        <w:t xml:space="preserve"> Модифікувати </w:t>
      </w:r>
      <w:proofErr w:type="spellStart"/>
      <w:r w:rsidRPr="005F1227">
        <w:rPr>
          <w:lang w:val="uk-UA"/>
        </w:rPr>
        <w:t>проєкт</w:t>
      </w:r>
      <w:proofErr w:type="spellEnd"/>
      <w:r w:rsidRPr="005F1227">
        <w:rPr>
          <w:lang w:val="uk-UA"/>
        </w:rPr>
        <w:t>, створений після виконання завдання</w:t>
      </w:r>
      <w:r>
        <w:rPr>
          <w:lang w:val="en-US"/>
        </w:rPr>
        <w:t> </w:t>
      </w:r>
      <w:r w:rsidRPr="005F1227">
        <w:rPr>
          <w:lang w:val="uk-UA"/>
        </w:rPr>
        <w:t xml:space="preserve">2, </w:t>
      </w:r>
      <w:r>
        <w:rPr>
          <w:lang w:val="uk-UA"/>
        </w:rPr>
        <w:t xml:space="preserve">шляхом </w:t>
      </w:r>
      <w:r w:rsidRPr="005F1227">
        <w:rPr>
          <w:lang w:val="uk-UA"/>
        </w:rPr>
        <w:t xml:space="preserve">додавання </w:t>
      </w:r>
      <w:r>
        <w:rPr>
          <w:lang w:val="uk-UA"/>
        </w:rPr>
        <w:t xml:space="preserve">функціоналу переходу на готову сторінку із </w:t>
      </w:r>
      <w:proofErr w:type="spellStart"/>
      <w:r>
        <w:rPr>
          <w:lang w:val="uk-UA"/>
        </w:rPr>
        <w:t>сервлету</w:t>
      </w:r>
      <w:proofErr w:type="spellEnd"/>
      <w:r>
        <w:rPr>
          <w:lang w:val="uk-UA"/>
        </w:rPr>
        <w:t xml:space="preserve">, використовуючи команди </w:t>
      </w:r>
      <w:r>
        <w:rPr>
          <w:lang w:val="en-US"/>
        </w:rPr>
        <w:t>forward</w:t>
      </w:r>
      <w:r w:rsidRPr="005F1227">
        <w:rPr>
          <w:lang w:val="uk-UA"/>
        </w:rPr>
        <w:t xml:space="preserve">() </w:t>
      </w:r>
      <w:r>
        <w:rPr>
          <w:lang w:val="uk-UA"/>
        </w:rPr>
        <w:t xml:space="preserve">та </w:t>
      </w:r>
      <w:proofErr w:type="spellStart"/>
      <w:r>
        <w:rPr>
          <w:lang w:val="en-US"/>
        </w:rPr>
        <w:t>sendRedirect</w:t>
      </w:r>
      <w:proofErr w:type="spellEnd"/>
      <w:r w:rsidRPr="005F1227">
        <w:rPr>
          <w:lang w:val="uk-UA"/>
        </w:rPr>
        <w:t xml:space="preserve">(). </w:t>
      </w:r>
    </w:p>
    <w:p w14:paraId="27D7BDC7" w14:textId="262F633A" w:rsidR="001C23A5" w:rsidRDefault="000E009A" w:rsidP="005C3136">
      <w:pPr>
        <w:rPr>
          <w:lang w:eastAsia="ru-RU"/>
        </w:rPr>
      </w:pPr>
      <w:r>
        <w:rPr>
          <w:lang w:eastAsia="ru-RU"/>
        </w:rPr>
        <w:t xml:space="preserve">Результат </w:t>
      </w:r>
      <w:proofErr w:type="spellStart"/>
      <w:r>
        <w:rPr>
          <w:lang w:eastAsia="ru-RU"/>
        </w:rPr>
        <w:t>роботи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після</w:t>
      </w:r>
      <w:proofErr w:type="spellEnd"/>
      <w:r>
        <w:rPr>
          <w:lang w:eastAsia="ru-RU"/>
        </w:rPr>
        <w:t xml:space="preserve"> запуску представлено на </w:t>
      </w:r>
      <w:proofErr w:type="gramStart"/>
      <w:r>
        <w:rPr>
          <w:lang w:eastAsia="ru-RU"/>
        </w:rPr>
        <w:t>рисунку(</w:t>
      </w:r>
      <w:proofErr w:type="gramEnd"/>
      <w:r>
        <w:rPr>
          <w:lang w:eastAsia="ru-RU"/>
        </w:rPr>
        <w:t>див. Рис. 12)</w:t>
      </w:r>
    </w:p>
    <w:p w14:paraId="02FE7DB8" w14:textId="7829A08E" w:rsidR="000E009A" w:rsidRDefault="000E009A" w:rsidP="005C3136">
      <w:pPr>
        <w:rPr>
          <w:lang w:eastAsia="ru-RU"/>
        </w:rPr>
      </w:pPr>
    </w:p>
    <w:p w14:paraId="700167F0" w14:textId="5FD5CB88" w:rsidR="000E009A" w:rsidRDefault="000E009A" w:rsidP="000E009A">
      <w:pPr>
        <w:pStyle w:val="Picture"/>
      </w:pPr>
      <w:r w:rsidRPr="000E009A">
        <w:drawing>
          <wp:inline distT="0" distB="0" distL="0" distR="0" wp14:anchorId="047611D1" wp14:editId="409644AF">
            <wp:extent cx="3391373" cy="315321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1812" w14:textId="3002686F" w:rsidR="000E009A" w:rsidRDefault="000E009A" w:rsidP="000E009A">
      <w:pPr>
        <w:pStyle w:val="Picturenumber"/>
      </w:pPr>
      <w:r>
        <w:t>Рисунок 12 – Результат роботи</w:t>
      </w:r>
    </w:p>
    <w:p w14:paraId="676D43DD" w14:textId="77777777" w:rsidR="000E009A" w:rsidRPr="000E009A" w:rsidRDefault="000E009A" w:rsidP="000E009A">
      <w:pPr>
        <w:rPr>
          <w:lang w:val="uk-UA" w:eastAsia="ru-RU"/>
        </w:rPr>
      </w:pPr>
    </w:p>
    <w:p w14:paraId="1616D6B3" w14:textId="77777777" w:rsidR="000E009A" w:rsidRDefault="000E009A" w:rsidP="000E009A">
      <w:pPr>
        <w:rPr>
          <w:lang w:eastAsia="ru-RU"/>
        </w:rPr>
      </w:pPr>
      <w:r>
        <w:rPr>
          <w:lang w:val="uk-UA" w:eastAsia="ru-RU"/>
        </w:rPr>
        <w:t xml:space="preserve">Після натискання на посилання </w:t>
      </w:r>
      <w:r>
        <w:rPr>
          <w:lang w:val="en-AU" w:eastAsia="ru-RU"/>
        </w:rPr>
        <w:t>table</w:t>
      </w:r>
      <w:r>
        <w:rPr>
          <w:lang w:eastAsia="ru-RU"/>
        </w:rPr>
        <w:t xml:space="preserve"> переходимо до </w:t>
      </w:r>
      <w:proofErr w:type="spellStart"/>
      <w:r>
        <w:rPr>
          <w:lang w:eastAsia="ru-RU"/>
        </w:rPr>
        <w:t>таблиці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робітників</w:t>
      </w:r>
      <w:proofErr w:type="spellEnd"/>
      <w:r>
        <w:rPr>
          <w:lang w:eastAsia="ru-RU"/>
        </w:rPr>
        <w:t>(див. Рис. 13)</w:t>
      </w:r>
    </w:p>
    <w:p w14:paraId="37AA33BD" w14:textId="77777777" w:rsidR="000E009A" w:rsidRDefault="000E009A" w:rsidP="000E009A">
      <w:pPr>
        <w:rPr>
          <w:lang w:eastAsia="ru-RU"/>
        </w:rPr>
      </w:pPr>
    </w:p>
    <w:p w14:paraId="32496A40" w14:textId="77777777" w:rsidR="000E009A" w:rsidRDefault="000E009A" w:rsidP="000E009A">
      <w:pPr>
        <w:pStyle w:val="Picture"/>
      </w:pPr>
      <w:r w:rsidRPr="000E009A">
        <w:drawing>
          <wp:inline distT="0" distB="0" distL="0" distR="0" wp14:anchorId="191807E7" wp14:editId="220BF189">
            <wp:extent cx="4259580" cy="3559902"/>
            <wp:effectExtent l="0" t="0" r="762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5269" cy="356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817E" w14:textId="3F3DCBB1" w:rsidR="000E009A" w:rsidRDefault="000E009A" w:rsidP="000E009A">
      <w:pPr>
        <w:pStyle w:val="Picturenumber"/>
      </w:pPr>
      <w:r>
        <w:t xml:space="preserve">Рисунок 13 – </w:t>
      </w:r>
      <w:proofErr w:type="spellStart"/>
      <w:r>
        <w:t>Таблиця</w:t>
      </w:r>
      <w:proofErr w:type="spellEnd"/>
      <w:r>
        <w:t xml:space="preserve"> </w:t>
      </w:r>
      <w:proofErr w:type="spellStart"/>
      <w:r>
        <w:t>робітників</w:t>
      </w:r>
      <w:proofErr w:type="spellEnd"/>
      <w:r>
        <w:t xml:space="preserve"> </w:t>
      </w:r>
    </w:p>
    <w:p w14:paraId="40BC249C" w14:textId="0CD55050" w:rsidR="000E009A" w:rsidRDefault="000E009A" w:rsidP="000E009A">
      <w:pPr>
        <w:rPr>
          <w:lang w:val="uk-UA" w:eastAsia="ru-RU"/>
        </w:rPr>
      </w:pPr>
    </w:p>
    <w:p w14:paraId="66072D5F" w14:textId="08547C53" w:rsidR="000E009A" w:rsidRDefault="000E009A" w:rsidP="000E009A">
      <w:pPr>
        <w:rPr>
          <w:lang w:eastAsia="ru-RU"/>
        </w:rPr>
      </w:pPr>
      <w:r>
        <w:rPr>
          <w:lang w:val="uk-UA" w:eastAsia="ru-RU"/>
        </w:rPr>
        <w:t xml:space="preserve">Після натискання на посилання </w:t>
      </w:r>
      <w:r>
        <w:rPr>
          <w:lang w:val="en-AU" w:eastAsia="ru-RU"/>
        </w:rPr>
        <w:t>table</w:t>
      </w:r>
      <w:r>
        <w:rPr>
          <w:lang w:eastAsia="ru-RU"/>
        </w:rPr>
        <w:t>(</w:t>
      </w:r>
      <w:r>
        <w:rPr>
          <w:lang w:val="en-AU" w:eastAsia="ru-RU"/>
        </w:rPr>
        <w:t>redirect</w:t>
      </w:r>
      <w:r>
        <w:rPr>
          <w:lang w:eastAsia="ru-RU"/>
        </w:rPr>
        <w:t xml:space="preserve">) переходимо до </w:t>
      </w:r>
      <w:proofErr w:type="spellStart"/>
      <w:r>
        <w:rPr>
          <w:lang w:eastAsia="ru-RU"/>
        </w:rPr>
        <w:t>таблиці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робітників</w:t>
      </w:r>
      <w:proofErr w:type="spellEnd"/>
      <w:r>
        <w:rPr>
          <w:lang w:eastAsia="ru-RU"/>
        </w:rPr>
        <w:t xml:space="preserve"> за </w:t>
      </w:r>
      <w:proofErr w:type="spellStart"/>
      <w:r>
        <w:rPr>
          <w:lang w:eastAsia="ru-RU"/>
        </w:rPr>
        <w:t>допомогою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редіректу</w:t>
      </w:r>
      <w:proofErr w:type="spellEnd"/>
      <w:r>
        <w:rPr>
          <w:lang w:eastAsia="ru-RU"/>
        </w:rPr>
        <w:t>(див. Рис. 14)</w:t>
      </w:r>
    </w:p>
    <w:p w14:paraId="2C324296" w14:textId="77777777" w:rsidR="000E009A" w:rsidRDefault="000E009A" w:rsidP="000E009A">
      <w:pPr>
        <w:rPr>
          <w:lang w:eastAsia="ru-RU"/>
        </w:rPr>
      </w:pPr>
    </w:p>
    <w:p w14:paraId="6E76C628" w14:textId="4BD014EF" w:rsidR="000E009A" w:rsidRDefault="000E009A" w:rsidP="000E009A">
      <w:pPr>
        <w:pStyle w:val="Picture"/>
      </w:pPr>
      <w:r w:rsidRPr="000E009A">
        <w:drawing>
          <wp:inline distT="0" distB="0" distL="0" distR="0" wp14:anchorId="6EAED56F" wp14:editId="1B69FB08">
            <wp:extent cx="5939790" cy="291846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E30E" w14:textId="1D72B953" w:rsidR="000E009A" w:rsidRDefault="000E009A" w:rsidP="000E009A">
      <w:pPr>
        <w:pStyle w:val="Picturenumber"/>
      </w:pPr>
      <w:r>
        <w:t>Рисунок 14 – Сторінка з таблицею до якої перейшли за допомогою редіректу</w:t>
      </w:r>
    </w:p>
    <w:p w14:paraId="553C60A5" w14:textId="500BD07F" w:rsidR="000E009A" w:rsidRDefault="000E009A" w:rsidP="000E009A">
      <w:pPr>
        <w:rPr>
          <w:lang w:val="uk-UA" w:eastAsia="ru-RU"/>
        </w:rPr>
      </w:pPr>
    </w:p>
    <w:p w14:paraId="7193660B" w14:textId="2B753747" w:rsidR="000E009A" w:rsidRDefault="000E009A" w:rsidP="000E009A">
      <w:pPr>
        <w:rPr>
          <w:lang w:eastAsia="ru-RU"/>
        </w:rPr>
      </w:pPr>
      <w:r>
        <w:rPr>
          <w:lang w:val="uk-UA" w:eastAsia="ru-RU"/>
        </w:rPr>
        <w:lastRenderedPageBreak/>
        <w:t xml:space="preserve">Після натискання на посилання </w:t>
      </w:r>
      <w:r>
        <w:rPr>
          <w:lang w:val="en-AU" w:eastAsia="ru-RU"/>
        </w:rPr>
        <w:t>table</w:t>
      </w:r>
      <w:r>
        <w:rPr>
          <w:lang w:eastAsia="ru-RU"/>
        </w:rPr>
        <w:t>(</w:t>
      </w:r>
      <w:r>
        <w:rPr>
          <w:lang w:val="en-AU" w:eastAsia="ru-RU"/>
        </w:rPr>
        <w:t>forward</w:t>
      </w:r>
      <w:r>
        <w:rPr>
          <w:lang w:eastAsia="ru-RU"/>
        </w:rPr>
        <w:t xml:space="preserve">) переходимо до </w:t>
      </w:r>
      <w:proofErr w:type="spellStart"/>
      <w:r>
        <w:rPr>
          <w:lang w:eastAsia="ru-RU"/>
        </w:rPr>
        <w:t>таблиці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робітників</w:t>
      </w:r>
      <w:proofErr w:type="spellEnd"/>
      <w:r>
        <w:rPr>
          <w:lang w:eastAsia="ru-RU"/>
        </w:rPr>
        <w:t xml:space="preserve"> за </w:t>
      </w:r>
      <w:proofErr w:type="spellStart"/>
      <w:r>
        <w:rPr>
          <w:lang w:eastAsia="ru-RU"/>
        </w:rPr>
        <w:t>допомогою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редіректу</w:t>
      </w:r>
      <w:proofErr w:type="spellEnd"/>
      <w:r>
        <w:rPr>
          <w:lang w:eastAsia="ru-RU"/>
        </w:rPr>
        <w:t>(див. Рис. 15)</w:t>
      </w:r>
    </w:p>
    <w:p w14:paraId="4AD666F3" w14:textId="77777777" w:rsidR="000E009A" w:rsidRDefault="000E009A" w:rsidP="000E009A">
      <w:pPr>
        <w:rPr>
          <w:lang w:eastAsia="ru-RU"/>
        </w:rPr>
      </w:pPr>
    </w:p>
    <w:p w14:paraId="704A6862" w14:textId="5E9451A5" w:rsidR="000E009A" w:rsidRDefault="000E009A" w:rsidP="000E009A">
      <w:pPr>
        <w:pStyle w:val="Picture"/>
      </w:pPr>
      <w:r w:rsidRPr="000E009A">
        <w:drawing>
          <wp:inline distT="0" distB="0" distL="0" distR="0" wp14:anchorId="3812ED38" wp14:editId="2311025C">
            <wp:extent cx="5939790" cy="272923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93D6" w14:textId="09AA6E3E" w:rsidR="000E009A" w:rsidRPr="000E009A" w:rsidRDefault="000E009A" w:rsidP="000E009A">
      <w:pPr>
        <w:pStyle w:val="Picturenumber"/>
      </w:pPr>
      <w:r w:rsidRPr="000E009A">
        <w:t>Рисунок 15 - Сторінка з таблицею до якої перейшли за допомогою форварду</w:t>
      </w:r>
    </w:p>
    <w:p w14:paraId="7B0D190E" w14:textId="55910E03" w:rsidR="000E009A" w:rsidRDefault="000E009A" w:rsidP="000E009A">
      <w:pPr>
        <w:rPr>
          <w:lang w:val="uk-UA" w:eastAsia="ru-RU"/>
        </w:rPr>
      </w:pPr>
    </w:p>
    <w:p w14:paraId="430075E2" w14:textId="77777777" w:rsidR="00B13051" w:rsidRDefault="00B13051" w:rsidP="00B13051">
      <w:pPr>
        <w:rPr>
          <w:lang w:val="uk-UA"/>
        </w:rPr>
      </w:pPr>
      <w:r w:rsidRPr="005F1227">
        <w:rPr>
          <w:b/>
          <w:lang w:val="uk-UA"/>
        </w:rPr>
        <w:t xml:space="preserve">Завдання </w:t>
      </w:r>
      <w:r w:rsidRPr="00DE33E9">
        <w:rPr>
          <w:b/>
          <w:lang w:val="uk-UA"/>
        </w:rPr>
        <w:t>4</w:t>
      </w:r>
      <w:r w:rsidRPr="005F1227">
        <w:rPr>
          <w:b/>
          <w:lang w:val="uk-UA"/>
        </w:rPr>
        <w:t>.</w:t>
      </w:r>
      <w:r w:rsidRPr="00DE33E9">
        <w:rPr>
          <w:b/>
          <w:lang w:val="uk-UA"/>
        </w:rPr>
        <w:t xml:space="preserve"> </w:t>
      </w:r>
      <w:bookmarkStart w:id="1" w:name="_Hlk84366939"/>
      <w:r w:rsidRPr="005F1227">
        <w:rPr>
          <w:lang w:val="uk-UA"/>
        </w:rPr>
        <w:t xml:space="preserve">Розробити </w:t>
      </w:r>
      <w:r>
        <w:rPr>
          <w:lang w:val="uk-UA"/>
        </w:rPr>
        <w:t>веб-застосунок, який містить наступний функціонал:</w:t>
      </w:r>
    </w:p>
    <w:p w14:paraId="03B73B7E" w14:textId="77777777" w:rsidR="00B13051" w:rsidRDefault="00B13051" w:rsidP="00B13051">
      <w:pPr>
        <w:pStyle w:val="Markedstd"/>
        <w:numPr>
          <w:ilvl w:val="0"/>
          <w:numId w:val="10"/>
        </w:numPr>
      </w:pPr>
      <w:r>
        <w:t>показує стартову сторінку із полями для вводу логіну та паролю, після вводу правильної пари відкриває головку сторінку застосунку;</w:t>
      </w:r>
    </w:p>
    <w:p w14:paraId="277202D4" w14:textId="77777777" w:rsidR="00B13051" w:rsidRDefault="00B13051" w:rsidP="00B13051">
      <w:pPr>
        <w:pStyle w:val="Markedstd"/>
        <w:numPr>
          <w:ilvl w:val="0"/>
          <w:numId w:val="10"/>
        </w:numPr>
      </w:pPr>
      <w:r>
        <w:t>показує на головній сторінці</w:t>
      </w:r>
      <w:r w:rsidRPr="006E389D">
        <w:t xml:space="preserve"> </w:t>
      </w:r>
      <w:r>
        <w:t>меню, що дозволяє перейти до сторінок, створених відповідно до завдань 4.1 та 4.2.</w:t>
      </w:r>
    </w:p>
    <w:p w14:paraId="5BE33F61" w14:textId="77777777" w:rsidR="00B13051" w:rsidRDefault="00B13051" w:rsidP="00B13051">
      <w:pPr>
        <w:pStyle w:val="Markedstd"/>
        <w:numPr>
          <w:ilvl w:val="0"/>
          <w:numId w:val="0"/>
        </w:numPr>
        <w:ind w:firstLine="709"/>
      </w:pPr>
      <w:r w:rsidRPr="00B271D4">
        <w:rPr>
          <w:b/>
        </w:rPr>
        <w:t>Завдання 4.1.</w:t>
      </w:r>
      <w:r>
        <w:t xml:space="preserve"> Розробити функціонал, що </w:t>
      </w:r>
      <w:r w:rsidRPr="006E389D">
        <w:t xml:space="preserve">формує JSP із списком співробітників </w:t>
      </w:r>
      <w:r>
        <w:t xml:space="preserve">у вигляді таблиці без застосування можливостей </w:t>
      </w:r>
      <w:proofErr w:type="spellStart"/>
      <w:r w:rsidRPr="00714AB6">
        <w:t>Expression</w:t>
      </w:r>
      <w:proofErr w:type="spellEnd"/>
      <w:r w:rsidRPr="00714AB6">
        <w:t xml:space="preserve"> </w:t>
      </w:r>
      <w:proofErr w:type="spellStart"/>
      <w:r w:rsidRPr="00714AB6">
        <w:t>Language</w:t>
      </w:r>
      <w:proofErr w:type="spellEnd"/>
      <w:r w:rsidRPr="00714AB6">
        <w:t xml:space="preserve"> (EL) та </w:t>
      </w:r>
      <w:proofErr w:type="spellStart"/>
      <w:r w:rsidRPr="00714AB6">
        <w:t>Java</w:t>
      </w:r>
      <w:proofErr w:type="spellEnd"/>
      <w:r w:rsidRPr="00714AB6">
        <w:t xml:space="preserve"> Standard </w:t>
      </w:r>
      <w:proofErr w:type="spellStart"/>
      <w:r w:rsidRPr="00714AB6">
        <w:t>Tag</w:t>
      </w:r>
      <w:proofErr w:type="spellEnd"/>
      <w:r w:rsidRPr="00714AB6">
        <w:t xml:space="preserve"> </w:t>
      </w:r>
      <w:proofErr w:type="spellStart"/>
      <w:r w:rsidRPr="00714AB6">
        <w:t>Library</w:t>
      </w:r>
      <w:proofErr w:type="spellEnd"/>
      <w:r w:rsidRPr="00714AB6">
        <w:t xml:space="preserve"> (JSTL)</w:t>
      </w:r>
      <w:r>
        <w:t>.</w:t>
      </w:r>
    </w:p>
    <w:bookmarkEnd w:id="1"/>
    <w:p w14:paraId="38034734" w14:textId="77777777" w:rsidR="00B13051" w:rsidRDefault="00B13051" w:rsidP="00B13051">
      <w:pPr>
        <w:pStyle w:val="Markedstd"/>
        <w:numPr>
          <w:ilvl w:val="0"/>
          <w:numId w:val="0"/>
        </w:numPr>
        <w:ind w:firstLine="709"/>
      </w:pPr>
      <w:r w:rsidRPr="00B271D4">
        <w:rPr>
          <w:b/>
        </w:rPr>
        <w:t xml:space="preserve">Завдання 4.2. </w:t>
      </w:r>
      <w:r>
        <w:t xml:space="preserve">Розробити функціонал, що </w:t>
      </w:r>
      <w:r w:rsidRPr="006E389D">
        <w:t xml:space="preserve">формує JSP із списком співробітників </w:t>
      </w:r>
      <w:r>
        <w:t>у вигляді таблиці із застосуванням EL</w:t>
      </w:r>
      <w:r w:rsidRPr="00714AB6">
        <w:t xml:space="preserve"> та </w:t>
      </w:r>
      <w:r>
        <w:t>JSTL.</w:t>
      </w:r>
    </w:p>
    <w:p w14:paraId="38D37BBB" w14:textId="557F9A04" w:rsidR="00B13051" w:rsidRDefault="00B13051" w:rsidP="000E009A">
      <w:pPr>
        <w:rPr>
          <w:lang w:eastAsia="ru-RU"/>
        </w:rPr>
      </w:pPr>
      <w:r>
        <w:rPr>
          <w:lang w:val="uk-UA" w:eastAsia="ru-RU"/>
        </w:rPr>
        <w:t xml:space="preserve">У ході виконання завдання 4 було використано такі </w:t>
      </w:r>
      <w:proofErr w:type="spellStart"/>
      <w:r>
        <w:rPr>
          <w:lang w:val="en-AU" w:eastAsia="ru-RU"/>
        </w:rPr>
        <w:t>jstl</w:t>
      </w:r>
      <w:proofErr w:type="spellEnd"/>
      <w:r>
        <w:rPr>
          <w:lang w:val="en-AU" w:eastAsia="ru-RU"/>
        </w:rPr>
        <w:t xml:space="preserve"> </w:t>
      </w:r>
      <w:r>
        <w:rPr>
          <w:lang w:val="uk-UA" w:eastAsia="ru-RU"/>
        </w:rPr>
        <w:t>теги</w:t>
      </w:r>
      <w:r>
        <w:rPr>
          <w:lang w:eastAsia="ru-RU"/>
        </w:rPr>
        <w:t>:</w:t>
      </w:r>
    </w:p>
    <w:p w14:paraId="1B447A33" w14:textId="7131F6AA" w:rsidR="00B13051" w:rsidRPr="00B13051" w:rsidRDefault="00B13051" w:rsidP="00B13051">
      <w:pPr>
        <w:pStyle w:val="Numeric1"/>
        <w:numPr>
          <w:ilvl w:val="0"/>
          <w:numId w:val="32"/>
        </w:numPr>
        <w:rPr>
          <w:lang w:val="ru-RU" w:eastAsia="ru-RU"/>
        </w:rPr>
      </w:pPr>
      <w:proofErr w:type="spellStart"/>
      <w:r w:rsidRPr="00B13051">
        <w:rPr>
          <w:lang w:val="en-AU" w:eastAsia="ru-RU"/>
        </w:rPr>
        <w:t>forEach</w:t>
      </w:r>
      <w:proofErr w:type="spellEnd"/>
      <w:r w:rsidRPr="00B13051">
        <w:rPr>
          <w:lang w:val="en-AU" w:eastAsia="ru-RU"/>
        </w:rPr>
        <w:t xml:space="preserve"> – </w:t>
      </w:r>
      <w:r>
        <w:rPr>
          <w:lang w:eastAsia="ru-RU"/>
        </w:rPr>
        <w:t xml:space="preserve">тег, </w:t>
      </w:r>
      <w:proofErr w:type="spellStart"/>
      <w:r>
        <w:rPr>
          <w:lang w:eastAsia="ru-RU"/>
        </w:rPr>
        <w:t>який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створює</w:t>
      </w:r>
      <w:proofErr w:type="spellEnd"/>
      <w:r>
        <w:rPr>
          <w:lang w:eastAsia="ru-RU"/>
        </w:rPr>
        <w:t xml:space="preserve"> цикл в </w:t>
      </w:r>
      <w:proofErr w:type="spellStart"/>
      <w:r>
        <w:rPr>
          <w:lang w:eastAsia="ru-RU"/>
        </w:rPr>
        <w:t>проміжку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заданих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значень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або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пропускає</w:t>
      </w:r>
      <w:proofErr w:type="spellEnd"/>
      <w:r>
        <w:rPr>
          <w:lang w:eastAsia="ru-RU"/>
        </w:rPr>
        <w:t xml:space="preserve"> через цикл </w:t>
      </w:r>
      <w:proofErr w:type="spellStart"/>
      <w:r>
        <w:rPr>
          <w:lang w:eastAsia="ru-RU"/>
        </w:rPr>
        <w:t>всі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елементи</w:t>
      </w:r>
      <w:proofErr w:type="spellEnd"/>
      <w:r>
        <w:rPr>
          <w:lang w:eastAsia="ru-RU"/>
        </w:rPr>
        <w:t xml:space="preserve"> массиву </w:t>
      </w:r>
      <w:proofErr w:type="spellStart"/>
      <w:r>
        <w:rPr>
          <w:lang w:eastAsia="ru-RU"/>
        </w:rPr>
        <w:t>чи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колекції</w:t>
      </w:r>
      <w:proofErr w:type="spellEnd"/>
    </w:p>
    <w:p w14:paraId="3416E843" w14:textId="0B6E59A1" w:rsidR="00B13051" w:rsidRDefault="00B13051" w:rsidP="00B13051">
      <w:pPr>
        <w:pStyle w:val="Numeric1"/>
        <w:numPr>
          <w:ilvl w:val="0"/>
          <w:numId w:val="32"/>
        </w:numPr>
        <w:rPr>
          <w:lang w:eastAsia="ru-RU"/>
        </w:rPr>
      </w:pPr>
      <w:r w:rsidRPr="00B13051">
        <w:rPr>
          <w:lang w:val="en-AU" w:eastAsia="ru-RU"/>
        </w:rPr>
        <w:t>if</w:t>
      </w:r>
      <w:r>
        <w:rPr>
          <w:lang w:eastAsia="ru-RU"/>
        </w:rPr>
        <w:t xml:space="preserve"> – тег, </w:t>
      </w:r>
      <w:proofErr w:type="spellStart"/>
      <w:r>
        <w:rPr>
          <w:lang w:eastAsia="ru-RU"/>
        </w:rPr>
        <w:t>що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показує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його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зміст</w:t>
      </w:r>
      <w:proofErr w:type="spellEnd"/>
      <w:r>
        <w:rPr>
          <w:lang w:eastAsia="ru-RU"/>
        </w:rPr>
        <w:t xml:space="preserve"> при </w:t>
      </w:r>
      <w:proofErr w:type="spellStart"/>
      <w:r>
        <w:rPr>
          <w:lang w:eastAsia="ru-RU"/>
        </w:rPr>
        <w:t>виконані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умови</w:t>
      </w:r>
      <w:proofErr w:type="spellEnd"/>
    </w:p>
    <w:p w14:paraId="5F7AC4BF" w14:textId="4507DB20" w:rsidR="00F427C9" w:rsidRDefault="00B13051" w:rsidP="00B13051">
      <w:pPr>
        <w:rPr>
          <w:lang w:eastAsia="ru-RU"/>
        </w:rPr>
      </w:pPr>
      <w:r>
        <w:rPr>
          <w:lang w:eastAsia="ru-RU"/>
        </w:rPr>
        <w:lastRenderedPageBreak/>
        <w:t xml:space="preserve">У </w:t>
      </w:r>
      <w:proofErr w:type="spellStart"/>
      <w:r>
        <w:rPr>
          <w:lang w:eastAsia="ru-RU"/>
        </w:rPr>
        <w:t>додатку</w:t>
      </w:r>
      <w:proofErr w:type="spellEnd"/>
      <w:r>
        <w:rPr>
          <w:lang w:eastAsia="ru-RU"/>
        </w:rPr>
        <w:t xml:space="preserve"> А представлено код </w:t>
      </w:r>
      <w:r w:rsidR="00BD6BB5">
        <w:rPr>
          <w:lang w:eastAsia="ru-RU"/>
        </w:rPr>
        <w:t xml:space="preserve">меню для </w:t>
      </w:r>
      <w:proofErr w:type="spellStart"/>
      <w:r w:rsidR="00BD6BB5">
        <w:rPr>
          <w:lang w:eastAsia="ru-RU"/>
        </w:rPr>
        <w:t>навігації</w:t>
      </w:r>
      <w:proofErr w:type="spellEnd"/>
      <w:r w:rsidR="00BD6BB5">
        <w:rPr>
          <w:lang w:eastAsia="ru-RU"/>
        </w:rPr>
        <w:t xml:space="preserve">. У </w:t>
      </w:r>
      <w:proofErr w:type="spellStart"/>
      <w:r w:rsidR="00BD6BB5">
        <w:rPr>
          <w:lang w:eastAsia="ru-RU"/>
        </w:rPr>
        <w:t>додатку</w:t>
      </w:r>
      <w:proofErr w:type="spellEnd"/>
      <w:r w:rsidR="00BD6BB5">
        <w:rPr>
          <w:lang w:eastAsia="ru-RU"/>
        </w:rPr>
        <w:t xml:space="preserve"> Б представлено код, </w:t>
      </w:r>
      <w:proofErr w:type="spellStart"/>
      <w:r w:rsidR="00BD6BB5">
        <w:rPr>
          <w:lang w:eastAsia="ru-RU"/>
        </w:rPr>
        <w:t>який</w:t>
      </w:r>
      <w:proofErr w:type="spellEnd"/>
      <w:r w:rsidR="00BD6BB5">
        <w:rPr>
          <w:lang w:eastAsia="ru-RU"/>
        </w:rPr>
        <w:t xml:space="preserve"> </w:t>
      </w:r>
      <w:proofErr w:type="spellStart"/>
      <w:r w:rsidR="00BD6BB5">
        <w:rPr>
          <w:lang w:eastAsia="ru-RU"/>
        </w:rPr>
        <w:t>відображає</w:t>
      </w:r>
      <w:proofErr w:type="spellEnd"/>
      <w:r w:rsidR="00BD6BB5">
        <w:rPr>
          <w:lang w:eastAsia="ru-RU"/>
        </w:rPr>
        <w:t xml:space="preserve"> </w:t>
      </w:r>
      <w:proofErr w:type="spellStart"/>
      <w:r w:rsidR="00BD6BB5">
        <w:rPr>
          <w:lang w:eastAsia="ru-RU"/>
        </w:rPr>
        <w:t>підпис</w:t>
      </w:r>
      <w:proofErr w:type="spellEnd"/>
      <w:r w:rsidR="00BD6BB5">
        <w:rPr>
          <w:lang w:eastAsia="ru-RU"/>
        </w:rPr>
        <w:t xml:space="preserve"> студента, </w:t>
      </w:r>
      <w:proofErr w:type="spellStart"/>
      <w:r w:rsidR="00BD6BB5">
        <w:rPr>
          <w:lang w:eastAsia="ru-RU"/>
        </w:rPr>
        <w:t>який</w:t>
      </w:r>
      <w:proofErr w:type="spellEnd"/>
      <w:r w:rsidR="00BD6BB5">
        <w:rPr>
          <w:lang w:eastAsia="ru-RU"/>
        </w:rPr>
        <w:t xml:space="preserve"> </w:t>
      </w:r>
      <w:proofErr w:type="spellStart"/>
      <w:r w:rsidR="00BD6BB5">
        <w:rPr>
          <w:lang w:eastAsia="ru-RU"/>
        </w:rPr>
        <w:t>виконав</w:t>
      </w:r>
      <w:proofErr w:type="spellEnd"/>
      <w:r w:rsidR="00BD6BB5">
        <w:rPr>
          <w:lang w:eastAsia="ru-RU"/>
        </w:rPr>
        <w:t xml:space="preserve"> </w:t>
      </w:r>
      <w:proofErr w:type="spellStart"/>
      <w:r w:rsidR="00BD6BB5">
        <w:rPr>
          <w:lang w:eastAsia="ru-RU"/>
        </w:rPr>
        <w:t>завдання</w:t>
      </w:r>
      <w:proofErr w:type="spellEnd"/>
      <w:r w:rsidR="00BD6BB5">
        <w:rPr>
          <w:lang w:eastAsia="ru-RU"/>
        </w:rPr>
        <w:t xml:space="preserve">. У </w:t>
      </w:r>
      <w:proofErr w:type="spellStart"/>
      <w:r w:rsidR="00BD6BB5">
        <w:rPr>
          <w:lang w:eastAsia="ru-RU"/>
        </w:rPr>
        <w:t>додатку</w:t>
      </w:r>
      <w:proofErr w:type="spellEnd"/>
      <w:r w:rsidR="00BD6BB5">
        <w:rPr>
          <w:lang w:eastAsia="ru-RU"/>
        </w:rPr>
        <w:t xml:space="preserve"> В показано код </w:t>
      </w:r>
      <w:proofErr w:type="spellStart"/>
      <w:r w:rsidR="00BD6BB5">
        <w:rPr>
          <w:lang w:eastAsia="ru-RU"/>
        </w:rPr>
        <w:t>головнї</w:t>
      </w:r>
      <w:proofErr w:type="spellEnd"/>
      <w:r w:rsidR="00BD6BB5">
        <w:rPr>
          <w:lang w:eastAsia="ru-RU"/>
        </w:rPr>
        <w:t xml:space="preserve"> </w:t>
      </w:r>
      <w:proofErr w:type="spellStart"/>
      <w:r w:rsidR="00BD6BB5">
        <w:rPr>
          <w:lang w:eastAsia="ru-RU"/>
        </w:rPr>
        <w:t>сторінки</w:t>
      </w:r>
      <w:proofErr w:type="spellEnd"/>
      <w:r w:rsidR="00BD6BB5">
        <w:rPr>
          <w:lang w:eastAsia="ru-RU"/>
        </w:rPr>
        <w:t xml:space="preserve"> веб-</w:t>
      </w:r>
      <w:proofErr w:type="spellStart"/>
      <w:r w:rsidR="00BD6BB5">
        <w:rPr>
          <w:lang w:eastAsia="ru-RU"/>
        </w:rPr>
        <w:t>застосунку</w:t>
      </w:r>
      <w:proofErr w:type="spellEnd"/>
      <w:r w:rsidR="00BD6BB5">
        <w:rPr>
          <w:lang w:eastAsia="ru-RU"/>
        </w:rPr>
        <w:t xml:space="preserve">. У </w:t>
      </w:r>
      <w:proofErr w:type="spellStart"/>
      <w:r w:rsidR="00BD6BB5">
        <w:rPr>
          <w:lang w:eastAsia="ru-RU"/>
        </w:rPr>
        <w:t>додатку</w:t>
      </w:r>
      <w:proofErr w:type="spellEnd"/>
      <w:r w:rsidR="00BD6BB5">
        <w:rPr>
          <w:lang w:eastAsia="ru-RU"/>
        </w:rPr>
        <w:t xml:space="preserve"> Г представлено код, </w:t>
      </w:r>
      <w:proofErr w:type="spellStart"/>
      <w:r w:rsidR="00BD6BB5">
        <w:rPr>
          <w:lang w:eastAsia="ru-RU"/>
        </w:rPr>
        <w:t>який</w:t>
      </w:r>
      <w:proofErr w:type="spellEnd"/>
      <w:r w:rsidR="00BD6BB5">
        <w:rPr>
          <w:lang w:eastAsia="ru-RU"/>
        </w:rPr>
        <w:t xml:space="preserve"> </w:t>
      </w:r>
      <w:proofErr w:type="spellStart"/>
      <w:r w:rsidR="00BD6BB5">
        <w:rPr>
          <w:lang w:eastAsia="ru-RU"/>
        </w:rPr>
        <w:t>відображає</w:t>
      </w:r>
      <w:proofErr w:type="spellEnd"/>
      <w:r w:rsidR="00BD6BB5">
        <w:rPr>
          <w:lang w:eastAsia="ru-RU"/>
        </w:rPr>
        <w:t xml:space="preserve"> </w:t>
      </w:r>
      <w:proofErr w:type="spellStart"/>
      <w:r w:rsidR="00BD6BB5">
        <w:rPr>
          <w:lang w:eastAsia="ru-RU"/>
        </w:rPr>
        <w:t>таблицю</w:t>
      </w:r>
      <w:proofErr w:type="spellEnd"/>
      <w:r w:rsidR="00BD6BB5">
        <w:rPr>
          <w:lang w:eastAsia="ru-RU"/>
        </w:rPr>
        <w:t xml:space="preserve"> </w:t>
      </w:r>
      <w:proofErr w:type="spellStart"/>
      <w:r w:rsidR="00BD6BB5">
        <w:rPr>
          <w:lang w:eastAsia="ru-RU"/>
        </w:rPr>
        <w:t>робітників</w:t>
      </w:r>
      <w:proofErr w:type="spellEnd"/>
      <w:r w:rsidR="00BD6BB5">
        <w:rPr>
          <w:lang w:eastAsia="ru-RU"/>
        </w:rPr>
        <w:t xml:space="preserve">. У </w:t>
      </w:r>
      <w:proofErr w:type="spellStart"/>
      <w:r w:rsidR="00BD6BB5">
        <w:rPr>
          <w:lang w:eastAsia="ru-RU"/>
        </w:rPr>
        <w:t>додатку</w:t>
      </w:r>
      <w:proofErr w:type="spellEnd"/>
      <w:r w:rsidR="00BD6BB5">
        <w:rPr>
          <w:lang w:eastAsia="ru-RU"/>
        </w:rPr>
        <w:t xml:space="preserve"> Е представлено код, </w:t>
      </w:r>
      <w:proofErr w:type="spellStart"/>
      <w:r w:rsidR="00BD6BB5">
        <w:rPr>
          <w:lang w:eastAsia="ru-RU"/>
        </w:rPr>
        <w:t>який</w:t>
      </w:r>
      <w:proofErr w:type="spellEnd"/>
      <w:r w:rsidR="00BD6BB5">
        <w:rPr>
          <w:lang w:eastAsia="ru-RU"/>
        </w:rPr>
        <w:t xml:space="preserve"> </w:t>
      </w:r>
      <w:proofErr w:type="spellStart"/>
      <w:r w:rsidR="00BD6BB5">
        <w:rPr>
          <w:lang w:eastAsia="ru-RU"/>
        </w:rPr>
        <w:t>відображає</w:t>
      </w:r>
      <w:proofErr w:type="spellEnd"/>
      <w:r w:rsidR="00BD6BB5">
        <w:rPr>
          <w:lang w:eastAsia="ru-RU"/>
        </w:rPr>
        <w:t xml:space="preserve"> </w:t>
      </w:r>
      <w:proofErr w:type="spellStart"/>
      <w:r w:rsidR="00BD6BB5">
        <w:rPr>
          <w:lang w:eastAsia="ru-RU"/>
        </w:rPr>
        <w:t>таблицю</w:t>
      </w:r>
      <w:proofErr w:type="spellEnd"/>
      <w:r w:rsidR="00BD6BB5">
        <w:rPr>
          <w:lang w:eastAsia="ru-RU"/>
        </w:rPr>
        <w:t xml:space="preserve"> </w:t>
      </w:r>
      <w:proofErr w:type="spellStart"/>
      <w:r w:rsidR="00BD6BB5">
        <w:rPr>
          <w:lang w:eastAsia="ru-RU"/>
        </w:rPr>
        <w:t>робітників</w:t>
      </w:r>
      <w:proofErr w:type="spellEnd"/>
      <w:r w:rsidR="00BD6BB5">
        <w:rPr>
          <w:lang w:eastAsia="ru-RU"/>
        </w:rPr>
        <w:t xml:space="preserve"> з </w:t>
      </w:r>
      <w:proofErr w:type="spellStart"/>
      <w:r w:rsidR="00BD6BB5">
        <w:rPr>
          <w:lang w:eastAsia="ru-RU"/>
        </w:rPr>
        <w:t>використанням</w:t>
      </w:r>
      <w:proofErr w:type="spellEnd"/>
      <w:r w:rsidR="00BD6BB5">
        <w:rPr>
          <w:lang w:eastAsia="ru-RU"/>
        </w:rPr>
        <w:t xml:space="preserve"> </w:t>
      </w:r>
      <w:proofErr w:type="spellStart"/>
      <w:r w:rsidR="00BD6BB5">
        <w:rPr>
          <w:lang w:val="en-AU" w:eastAsia="ru-RU"/>
        </w:rPr>
        <w:t>jstl</w:t>
      </w:r>
      <w:proofErr w:type="spellEnd"/>
      <w:r w:rsidR="00BD6BB5">
        <w:rPr>
          <w:lang w:eastAsia="ru-RU"/>
        </w:rPr>
        <w:t xml:space="preserve">. У </w:t>
      </w:r>
      <w:proofErr w:type="spellStart"/>
      <w:r w:rsidR="00BD6BB5">
        <w:rPr>
          <w:lang w:eastAsia="ru-RU"/>
        </w:rPr>
        <w:t>додатку</w:t>
      </w:r>
      <w:proofErr w:type="spellEnd"/>
      <w:r w:rsidR="00BD6BB5">
        <w:rPr>
          <w:lang w:eastAsia="ru-RU"/>
        </w:rPr>
        <w:t xml:space="preserve"> Є представлено код для </w:t>
      </w:r>
      <w:proofErr w:type="spellStart"/>
      <w:r w:rsidR="00BD6BB5">
        <w:rPr>
          <w:lang w:eastAsia="ru-RU"/>
        </w:rPr>
        <w:t>виведення</w:t>
      </w:r>
      <w:proofErr w:type="spellEnd"/>
      <w:r w:rsidR="00BD6BB5">
        <w:rPr>
          <w:lang w:eastAsia="ru-RU"/>
        </w:rPr>
        <w:t xml:space="preserve"> </w:t>
      </w:r>
      <w:proofErr w:type="spellStart"/>
      <w:r w:rsidR="00BD6BB5">
        <w:rPr>
          <w:lang w:eastAsia="ru-RU"/>
        </w:rPr>
        <w:t>форми</w:t>
      </w:r>
      <w:proofErr w:type="spellEnd"/>
      <w:r w:rsidR="00BD6BB5">
        <w:rPr>
          <w:lang w:eastAsia="ru-RU"/>
        </w:rPr>
        <w:t xml:space="preserve"> </w:t>
      </w:r>
      <w:r w:rsidR="00F427C9">
        <w:rPr>
          <w:lang w:eastAsia="ru-RU"/>
        </w:rPr>
        <w:t xml:space="preserve">входу. У </w:t>
      </w:r>
      <w:proofErr w:type="spellStart"/>
      <w:r w:rsidR="00F427C9">
        <w:rPr>
          <w:lang w:eastAsia="ru-RU"/>
        </w:rPr>
        <w:t>додатку</w:t>
      </w:r>
      <w:proofErr w:type="spellEnd"/>
      <w:r w:rsidR="00F427C9">
        <w:rPr>
          <w:lang w:eastAsia="ru-RU"/>
        </w:rPr>
        <w:t xml:space="preserve"> Ж представлено код </w:t>
      </w:r>
      <w:proofErr w:type="spellStart"/>
      <w:r w:rsidR="00F427C9">
        <w:rPr>
          <w:lang w:eastAsia="ru-RU"/>
        </w:rPr>
        <w:t>сервлету</w:t>
      </w:r>
      <w:proofErr w:type="spellEnd"/>
      <w:r w:rsidR="00F427C9">
        <w:rPr>
          <w:lang w:eastAsia="ru-RU"/>
        </w:rPr>
        <w:t xml:space="preserve">, </w:t>
      </w:r>
      <w:proofErr w:type="spellStart"/>
      <w:r w:rsidR="00F427C9">
        <w:rPr>
          <w:lang w:eastAsia="ru-RU"/>
        </w:rPr>
        <w:t>який</w:t>
      </w:r>
      <w:proofErr w:type="spellEnd"/>
      <w:r w:rsidR="00F427C9">
        <w:rPr>
          <w:lang w:eastAsia="ru-RU"/>
        </w:rPr>
        <w:t xml:space="preserve"> </w:t>
      </w:r>
      <w:proofErr w:type="spellStart"/>
      <w:r w:rsidR="00F427C9">
        <w:rPr>
          <w:lang w:eastAsia="ru-RU"/>
        </w:rPr>
        <w:t>оброблює</w:t>
      </w:r>
      <w:proofErr w:type="spellEnd"/>
      <w:r w:rsidR="00F427C9">
        <w:rPr>
          <w:lang w:eastAsia="ru-RU"/>
        </w:rPr>
        <w:t xml:space="preserve"> форму </w:t>
      </w:r>
      <w:proofErr w:type="gramStart"/>
      <w:r w:rsidR="00F427C9">
        <w:rPr>
          <w:lang w:eastAsia="ru-RU"/>
        </w:rPr>
        <w:t>для входу</w:t>
      </w:r>
      <w:proofErr w:type="gramEnd"/>
      <w:r w:rsidR="00F427C9">
        <w:rPr>
          <w:lang w:eastAsia="ru-RU"/>
        </w:rPr>
        <w:t xml:space="preserve"> до веб-</w:t>
      </w:r>
      <w:proofErr w:type="spellStart"/>
      <w:r w:rsidR="00F427C9">
        <w:rPr>
          <w:lang w:eastAsia="ru-RU"/>
        </w:rPr>
        <w:t>застосунку</w:t>
      </w:r>
      <w:proofErr w:type="spellEnd"/>
      <w:r w:rsidR="00FC4C91">
        <w:rPr>
          <w:lang w:eastAsia="ru-RU"/>
        </w:rPr>
        <w:t xml:space="preserve">. В </w:t>
      </w:r>
      <w:proofErr w:type="spellStart"/>
      <w:r w:rsidR="00FC4C91">
        <w:rPr>
          <w:lang w:eastAsia="ru-RU"/>
        </w:rPr>
        <w:t>ньмоу</w:t>
      </w:r>
      <w:proofErr w:type="spellEnd"/>
      <w:r w:rsidR="00FC4C91">
        <w:rPr>
          <w:lang w:eastAsia="ru-RU"/>
        </w:rPr>
        <w:t xml:space="preserve"> </w:t>
      </w:r>
      <w:proofErr w:type="spellStart"/>
      <w:r w:rsidR="00FC4C91">
        <w:rPr>
          <w:lang w:eastAsia="ru-RU"/>
        </w:rPr>
        <w:t>було</w:t>
      </w:r>
      <w:proofErr w:type="spellEnd"/>
      <w:r w:rsidR="00FC4C91">
        <w:rPr>
          <w:lang w:eastAsia="ru-RU"/>
        </w:rPr>
        <w:t xml:space="preserve"> </w:t>
      </w:r>
      <w:proofErr w:type="spellStart"/>
      <w:r w:rsidR="00FC4C91">
        <w:rPr>
          <w:lang w:eastAsia="ru-RU"/>
        </w:rPr>
        <w:t>використано</w:t>
      </w:r>
      <w:proofErr w:type="spellEnd"/>
      <w:r w:rsidR="00FC4C91">
        <w:rPr>
          <w:lang w:eastAsia="ru-RU"/>
        </w:rPr>
        <w:t xml:space="preserve"> метод </w:t>
      </w:r>
      <w:proofErr w:type="spellStart"/>
      <w:r w:rsidR="00FC4C91">
        <w:rPr>
          <w:lang w:val="en-AU" w:eastAsia="ru-RU"/>
        </w:rPr>
        <w:t>doPost</w:t>
      </w:r>
      <w:proofErr w:type="spellEnd"/>
      <w:r w:rsidR="00FC4C91">
        <w:rPr>
          <w:lang w:eastAsia="ru-RU"/>
        </w:rPr>
        <w:t xml:space="preserve"> так, як ми </w:t>
      </w:r>
      <w:proofErr w:type="spellStart"/>
      <w:r w:rsidR="00FC4C91">
        <w:rPr>
          <w:lang w:eastAsia="ru-RU"/>
        </w:rPr>
        <w:t>відправляли</w:t>
      </w:r>
      <w:proofErr w:type="spellEnd"/>
      <w:r w:rsidR="00FC4C91">
        <w:rPr>
          <w:lang w:eastAsia="ru-RU"/>
        </w:rPr>
        <w:t xml:space="preserve"> форму для </w:t>
      </w:r>
      <w:proofErr w:type="spellStart"/>
      <w:r w:rsidR="00FC4C91">
        <w:rPr>
          <w:lang w:eastAsia="ru-RU"/>
        </w:rPr>
        <w:t>оброблення</w:t>
      </w:r>
      <w:proofErr w:type="spellEnd"/>
      <w:r w:rsidR="00FC4C91">
        <w:rPr>
          <w:lang w:eastAsia="ru-RU"/>
        </w:rPr>
        <w:t xml:space="preserve">, тому в </w:t>
      </w:r>
      <w:proofErr w:type="spellStart"/>
      <w:r w:rsidR="00FC4C91">
        <w:rPr>
          <w:lang w:eastAsia="ru-RU"/>
        </w:rPr>
        <w:t>сервлеті</w:t>
      </w:r>
      <w:proofErr w:type="spellEnd"/>
      <w:r w:rsidR="00FC4C91">
        <w:rPr>
          <w:lang w:eastAsia="ru-RU"/>
        </w:rPr>
        <w:t xml:space="preserve"> </w:t>
      </w:r>
      <w:proofErr w:type="spellStart"/>
      <w:r w:rsidR="00FC4C91">
        <w:rPr>
          <w:lang w:eastAsia="ru-RU"/>
        </w:rPr>
        <w:t>булоа</w:t>
      </w:r>
      <w:proofErr w:type="spellEnd"/>
      <w:r w:rsidR="00FC4C91">
        <w:rPr>
          <w:lang w:eastAsia="ru-RU"/>
        </w:rPr>
        <w:t xml:space="preserve"> </w:t>
      </w:r>
      <w:proofErr w:type="spellStart"/>
      <w:r w:rsidR="00FC4C91">
        <w:rPr>
          <w:lang w:eastAsia="ru-RU"/>
        </w:rPr>
        <w:t>перевірка</w:t>
      </w:r>
      <w:proofErr w:type="spellEnd"/>
      <w:r w:rsidR="00FC4C91">
        <w:rPr>
          <w:lang w:eastAsia="ru-RU"/>
        </w:rPr>
        <w:t xml:space="preserve"> </w:t>
      </w:r>
      <w:proofErr w:type="spellStart"/>
      <w:r w:rsidR="00FC4C91">
        <w:rPr>
          <w:lang w:eastAsia="ru-RU"/>
        </w:rPr>
        <w:t>правильності</w:t>
      </w:r>
      <w:proofErr w:type="spellEnd"/>
      <w:r w:rsidR="00FC4C91">
        <w:rPr>
          <w:lang w:eastAsia="ru-RU"/>
        </w:rPr>
        <w:t xml:space="preserve"> </w:t>
      </w:r>
      <w:proofErr w:type="spellStart"/>
      <w:r w:rsidR="00FC4C91">
        <w:rPr>
          <w:lang w:eastAsia="ru-RU"/>
        </w:rPr>
        <w:t>введених</w:t>
      </w:r>
      <w:proofErr w:type="spellEnd"/>
      <w:r w:rsidR="00FC4C91">
        <w:rPr>
          <w:lang w:eastAsia="ru-RU"/>
        </w:rPr>
        <w:t xml:space="preserve"> </w:t>
      </w:r>
      <w:proofErr w:type="spellStart"/>
      <w:r w:rsidR="00FC4C91">
        <w:rPr>
          <w:lang w:eastAsia="ru-RU"/>
        </w:rPr>
        <w:t>даних</w:t>
      </w:r>
      <w:proofErr w:type="spellEnd"/>
      <w:r w:rsidR="00F427C9">
        <w:rPr>
          <w:lang w:eastAsia="ru-RU"/>
        </w:rPr>
        <w:t xml:space="preserve">. У </w:t>
      </w:r>
      <w:proofErr w:type="spellStart"/>
      <w:r w:rsidR="00F427C9">
        <w:rPr>
          <w:lang w:eastAsia="ru-RU"/>
        </w:rPr>
        <w:t>додатку</w:t>
      </w:r>
      <w:proofErr w:type="spellEnd"/>
      <w:r w:rsidR="00F427C9">
        <w:rPr>
          <w:lang w:eastAsia="ru-RU"/>
        </w:rPr>
        <w:t xml:space="preserve"> З представлено код </w:t>
      </w:r>
      <w:proofErr w:type="spellStart"/>
      <w:r w:rsidR="00F427C9">
        <w:rPr>
          <w:lang w:eastAsia="ru-RU"/>
        </w:rPr>
        <w:t>сервлету</w:t>
      </w:r>
      <w:proofErr w:type="spellEnd"/>
      <w:r w:rsidR="00F427C9">
        <w:rPr>
          <w:lang w:eastAsia="ru-RU"/>
        </w:rPr>
        <w:t xml:space="preserve"> </w:t>
      </w:r>
      <w:proofErr w:type="spellStart"/>
      <w:r w:rsidR="00F427C9">
        <w:rPr>
          <w:lang w:eastAsia="ru-RU"/>
        </w:rPr>
        <w:t>який</w:t>
      </w:r>
      <w:proofErr w:type="spellEnd"/>
      <w:r w:rsidR="00F427C9">
        <w:rPr>
          <w:lang w:eastAsia="ru-RU"/>
        </w:rPr>
        <w:t xml:space="preserve"> </w:t>
      </w:r>
      <w:proofErr w:type="spellStart"/>
      <w:r w:rsidR="00F427C9">
        <w:rPr>
          <w:lang w:eastAsia="ru-RU"/>
        </w:rPr>
        <w:t>повертає</w:t>
      </w:r>
      <w:proofErr w:type="spellEnd"/>
      <w:r w:rsidR="00F427C9">
        <w:rPr>
          <w:lang w:eastAsia="ru-RU"/>
        </w:rPr>
        <w:t xml:space="preserve"> </w:t>
      </w:r>
      <w:proofErr w:type="spellStart"/>
      <w:r w:rsidR="00F427C9">
        <w:rPr>
          <w:lang w:eastAsia="ru-RU"/>
        </w:rPr>
        <w:t>сторінку</w:t>
      </w:r>
      <w:proofErr w:type="spellEnd"/>
      <w:r w:rsidR="00F427C9">
        <w:rPr>
          <w:lang w:eastAsia="ru-RU"/>
        </w:rPr>
        <w:t xml:space="preserve"> з таблицею </w:t>
      </w:r>
      <w:proofErr w:type="spellStart"/>
      <w:r w:rsidR="00F427C9">
        <w:rPr>
          <w:lang w:eastAsia="ru-RU"/>
        </w:rPr>
        <w:t>робітників</w:t>
      </w:r>
      <w:proofErr w:type="spellEnd"/>
      <w:r w:rsidR="00F427C9">
        <w:rPr>
          <w:lang w:eastAsia="ru-RU"/>
        </w:rPr>
        <w:t xml:space="preserve">. У </w:t>
      </w:r>
      <w:proofErr w:type="spellStart"/>
      <w:r w:rsidR="00F427C9">
        <w:rPr>
          <w:lang w:eastAsia="ru-RU"/>
        </w:rPr>
        <w:t>додатку</w:t>
      </w:r>
      <w:proofErr w:type="spellEnd"/>
      <w:r w:rsidR="00F427C9">
        <w:rPr>
          <w:lang w:eastAsia="ru-RU"/>
        </w:rPr>
        <w:t xml:space="preserve"> И представлено код </w:t>
      </w:r>
      <w:proofErr w:type="spellStart"/>
      <w:r w:rsidR="00F427C9">
        <w:rPr>
          <w:lang w:eastAsia="ru-RU"/>
        </w:rPr>
        <w:t>сервлету</w:t>
      </w:r>
      <w:proofErr w:type="spellEnd"/>
      <w:r w:rsidR="00F427C9">
        <w:rPr>
          <w:lang w:eastAsia="ru-RU"/>
        </w:rPr>
        <w:t xml:space="preserve"> </w:t>
      </w:r>
      <w:proofErr w:type="spellStart"/>
      <w:r w:rsidR="00F427C9">
        <w:rPr>
          <w:lang w:eastAsia="ru-RU"/>
        </w:rPr>
        <w:t>який</w:t>
      </w:r>
      <w:proofErr w:type="spellEnd"/>
      <w:r w:rsidR="00F427C9">
        <w:rPr>
          <w:lang w:eastAsia="ru-RU"/>
        </w:rPr>
        <w:t xml:space="preserve"> </w:t>
      </w:r>
      <w:proofErr w:type="spellStart"/>
      <w:r w:rsidR="00F427C9">
        <w:rPr>
          <w:lang w:eastAsia="ru-RU"/>
        </w:rPr>
        <w:t>повертає</w:t>
      </w:r>
      <w:proofErr w:type="spellEnd"/>
      <w:r w:rsidR="00F427C9">
        <w:rPr>
          <w:lang w:eastAsia="ru-RU"/>
        </w:rPr>
        <w:t xml:space="preserve"> </w:t>
      </w:r>
      <w:proofErr w:type="spellStart"/>
      <w:r w:rsidR="00F427C9">
        <w:rPr>
          <w:lang w:eastAsia="ru-RU"/>
        </w:rPr>
        <w:t>сторінку</w:t>
      </w:r>
      <w:proofErr w:type="spellEnd"/>
      <w:r w:rsidR="00F427C9">
        <w:rPr>
          <w:lang w:eastAsia="ru-RU"/>
        </w:rPr>
        <w:t xml:space="preserve"> з таблицею </w:t>
      </w:r>
      <w:proofErr w:type="spellStart"/>
      <w:r w:rsidR="00F427C9">
        <w:rPr>
          <w:lang w:eastAsia="ru-RU"/>
        </w:rPr>
        <w:t>робітників</w:t>
      </w:r>
      <w:proofErr w:type="spellEnd"/>
      <w:r w:rsidR="00F427C9">
        <w:rPr>
          <w:lang w:eastAsia="ru-RU"/>
        </w:rPr>
        <w:t xml:space="preserve"> </w:t>
      </w:r>
      <w:proofErr w:type="spellStart"/>
      <w:r w:rsidR="00F427C9">
        <w:rPr>
          <w:lang w:eastAsia="ru-RU"/>
        </w:rPr>
        <w:t>створену</w:t>
      </w:r>
      <w:proofErr w:type="spellEnd"/>
      <w:r w:rsidR="00F427C9">
        <w:rPr>
          <w:lang w:eastAsia="ru-RU"/>
        </w:rPr>
        <w:t xml:space="preserve"> з </w:t>
      </w:r>
      <w:proofErr w:type="spellStart"/>
      <w:r w:rsidR="00F427C9">
        <w:rPr>
          <w:lang w:eastAsia="ru-RU"/>
        </w:rPr>
        <w:t>допомогою</w:t>
      </w:r>
      <w:proofErr w:type="spellEnd"/>
      <w:r w:rsidR="00F427C9">
        <w:rPr>
          <w:lang w:eastAsia="ru-RU"/>
        </w:rPr>
        <w:t xml:space="preserve"> </w:t>
      </w:r>
      <w:proofErr w:type="spellStart"/>
      <w:r w:rsidR="00F427C9">
        <w:rPr>
          <w:lang w:val="en-AU" w:eastAsia="ru-RU"/>
        </w:rPr>
        <w:t>jstl</w:t>
      </w:r>
      <w:proofErr w:type="spellEnd"/>
      <w:r w:rsidR="00F427C9">
        <w:rPr>
          <w:lang w:eastAsia="ru-RU"/>
        </w:rPr>
        <w:t>.</w:t>
      </w:r>
    </w:p>
    <w:p w14:paraId="596E3968" w14:textId="2621324B" w:rsidR="00FC4C91" w:rsidRDefault="00FC4C91" w:rsidP="00B13051">
      <w:pPr>
        <w:rPr>
          <w:lang w:eastAsia="ru-RU"/>
        </w:rPr>
      </w:pPr>
      <w:r>
        <w:rPr>
          <w:lang w:eastAsia="ru-RU"/>
        </w:rPr>
        <w:t>На рисунку представлено форму для входу до веб-</w:t>
      </w:r>
      <w:proofErr w:type="spellStart"/>
      <w:proofErr w:type="gramStart"/>
      <w:r>
        <w:rPr>
          <w:lang w:eastAsia="ru-RU"/>
        </w:rPr>
        <w:t>застосунку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див. Рис. 16)</w:t>
      </w:r>
    </w:p>
    <w:p w14:paraId="62933BC3" w14:textId="77777777" w:rsidR="00FC4C91" w:rsidRDefault="00FC4C91" w:rsidP="00B13051">
      <w:pPr>
        <w:rPr>
          <w:lang w:eastAsia="ru-RU"/>
        </w:rPr>
      </w:pPr>
    </w:p>
    <w:p w14:paraId="358AB962" w14:textId="6358D95A" w:rsidR="00FC4C91" w:rsidRDefault="00FC4C91" w:rsidP="00FC4C91">
      <w:pPr>
        <w:pStyle w:val="Picture"/>
      </w:pPr>
      <w:r w:rsidRPr="00FC4C91">
        <w:drawing>
          <wp:inline distT="0" distB="0" distL="0" distR="0" wp14:anchorId="137CA936" wp14:editId="21D78011">
            <wp:extent cx="2842260" cy="165546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6244" cy="166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2EFB" w14:textId="13D69097" w:rsidR="00FC4C91" w:rsidRDefault="00FC4C91" w:rsidP="00FC4C91">
      <w:pPr>
        <w:pStyle w:val="Picturenumber"/>
      </w:pPr>
      <w:r>
        <w:t>Рисунок 16 – Форма для входу</w:t>
      </w:r>
    </w:p>
    <w:p w14:paraId="2975AC93" w14:textId="77777777" w:rsidR="0017219E" w:rsidRPr="0017219E" w:rsidRDefault="0017219E" w:rsidP="0017219E">
      <w:pPr>
        <w:rPr>
          <w:lang w:val="uk-UA" w:eastAsia="ru-RU"/>
        </w:rPr>
      </w:pPr>
    </w:p>
    <w:p w14:paraId="237128D1" w14:textId="73B6E4DD" w:rsidR="00B13051" w:rsidRDefault="00F427C9" w:rsidP="00B13051">
      <w:pPr>
        <w:rPr>
          <w:lang w:eastAsia="ru-RU"/>
        </w:rPr>
      </w:pPr>
      <w:r>
        <w:rPr>
          <w:lang w:eastAsia="ru-RU"/>
        </w:rPr>
        <w:t xml:space="preserve"> </w:t>
      </w:r>
      <w:proofErr w:type="spellStart"/>
      <w:r w:rsidR="00FC4C91">
        <w:rPr>
          <w:lang w:eastAsia="ru-RU"/>
        </w:rPr>
        <w:t>Після</w:t>
      </w:r>
      <w:proofErr w:type="spellEnd"/>
      <w:r w:rsidR="00FC4C91">
        <w:rPr>
          <w:lang w:eastAsia="ru-RU"/>
        </w:rPr>
        <w:t xml:space="preserve"> правильного вводу </w:t>
      </w:r>
      <w:proofErr w:type="spellStart"/>
      <w:r w:rsidR="00FC4C91">
        <w:rPr>
          <w:lang w:eastAsia="ru-RU"/>
        </w:rPr>
        <w:t>даних</w:t>
      </w:r>
      <w:proofErr w:type="spellEnd"/>
      <w:r w:rsidR="00FC4C91">
        <w:rPr>
          <w:lang w:eastAsia="ru-RU"/>
        </w:rPr>
        <w:t xml:space="preserve">, </w:t>
      </w:r>
      <w:proofErr w:type="spellStart"/>
      <w:r w:rsidR="00FC4C91">
        <w:rPr>
          <w:lang w:eastAsia="ru-RU"/>
        </w:rPr>
        <w:t>відкривається</w:t>
      </w:r>
      <w:proofErr w:type="spellEnd"/>
      <w:r w:rsidR="00FC4C91">
        <w:rPr>
          <w:lang w:eastAsia="ru-RU"/>
        </w:rPr>
        <w:t xml:space="preserve"> </w:t>
      </w:r>
      <w:proofErr w:type="spellStart"/>
      <w:r w:rsidR="00FC4C91">
        <w:rPr>
          <w:lang w:eastAsia="ru-RU"/>
        </w:rPr>
        <w:t>головна</w:t>
      </w:r>
      <w:proofErr w:type="spellEnd"/>
      <w:r w:rsidR="00FC4C91">
        <w:rPr>
          <w:lang w:eastAsia="ru-RU"/>
        </w:rPr>
        <w:t xml:space="preserve"> </w:t>
      </w:r>
      <w:proofErr w:type="spellStart"/>
      <w:proofErr w:type="gramStart"/>
      <w:r w:rsidR="00FC4C91">
        <w:rPr>
          <w:lang w:eastAsia="ru-RU"/>
        </w:rPr>
        <w:t>сторінка</w:t>
      </w:r>
      <w:proofErr w:type="spellEnd"/>
      <w:r w:rsidR="0017219E">
        <w:rPr>
          <w:lang w:eastAsia="ru-RU"/>
        </w:rPr>
        <w:t>(</w:t>
      </w:r>
      <w:proofErr w:type="gramEnd"/>
      <w:r w:rsidR="0017219E">
        <w:rPr>
          <w:lang w:eastAsia="ru-RU"/>
        </w:rPr>
        <w:t>див. Рис. 17)</w:t>
      </w:r>
    </w:p>
    <w:p w14:paraId="4A76F256" w14:textId="78942DA4" w:rsidR="0017219E" w:rsidRDefault="0017219E" w:rsidP="0017219E">
      <w:pPr>
        <w:pStyle w:val="Picture"/>
      </w:pPr>
      <w:r w:rsidRPr="0017219E">
        <w:lastRenderedPageBreak/>
        <w:drawing>
          <wp:inline distT="0" distB="0" distL="0" distR="0" wp14:anchorId="5767FCBB" wp14:editId="7A71BE08">
            <wp:extent cx="4091940" cy="2061529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4854" cy="20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ECC7" w14:textId="43E8F86A" w:rsidR="0017219E" w:rsidRDefault="0017219E" w:rsidP="0017219E">
      <w:pPr>
        <w:pStyle w:val="Picturenumber"/>
      </w:pPr>
      <w:r>
        <w:t>Рисунок 17 – Головна сторінка застосунку</w:t>
      </w:r>
    </w:p>
    <w:p w14:paraId="5B8EE43B" w14:textId="77777777" w:rsidR="0017219E" w:rsidRPr="0017219E" w:rsidRDefault="0017219E" w:rsidP="0017219E">
      <w:pPr>
        <w:rPr>
          <w:lang w:val="uk-UA" w:eastAsia="ru-RU"/>
        </w:rPr>
      </w:pPr>
    </w:p>
    <w:p w14:paraId="7AB38000" w14:textId="4B7117E0" w:rsidR="0017219E" w:rsidRDefault="0017219E" w:rsidP="0017219E">
      <w:pPr>
        <w:rPr>
          <w:lang w:val="uk-UA" w:eastAsia="ru-RU"/>
        </w:rPr>
      </w:pPr>
      <w:r>
        <w:rPr>
          <w:lang w:val="uk-UA" w:eastAsia="ru-RU"/>
        </w:rPr>
        <w:t xml:space="preserve">На головній сторінці присутнє меню з </w:t>
      </w:r>
      <w:proofErr w:type="spellStart"/>
      <w:r>
        <w:rPr>
          <w:lang w:val="uk-UA" w:eastAsia="ru-RU"/>
        </w:rPr>
        <w:t>посиланями</w:t>
      </w:r>
      <w:proofErr w:type="spellEnd"/>
      <w:r>
        <w:rPr>
          <w:lang w:val="uk-UA" w:eastAsia="ru-RU"/>
        </w:rPr>
        <w:t xml:space="preserve"> на сторінки з таблицею робітників з(див. рис. 18) та без(див. рис. 19) використання</w:t>
      </w:r>
      <w:r>
        <w:rPr>
          <w:lang w:val="en-AU" w:eastAsia="ru-RU"/>
        </w:rPr>
        <w:t xml:space="preserve"> </w:t>
      </w:r>
      <w:proofErr w:type="spellStart"/>
      <w:r>
        <w:rPr>
          <w:lang w:val="en-AU" w:eastAsia="ru-RU"/>
        </w:rPr>
        <w:t>jstl</w:t>
      </w:r>
      <w:proofErr w:type="spellEnd"/>
      <w:r>
        <w:rPr>
          <w:lang w:eastAsia="ru-RU"/>
        </w:rPr>
        <w:t>.</w:t>
      </w:r>
      <w:r>
        <w:rPr>
          <w:lang w:val="uk-UA" w:eastAsia="ru-RU"/>
        </w:rPr>
        <w:t xml:space="preserve"> </w:t>
      </w:r>
    </w:p>
    <w:p w14:paraId="4CADB9DA" w14:textId="77777777" w:rsidR="0017219E" w:rsidRDefault="0017219E" w:rsidP="0017219E">
      <w:pPr>
        <w:rPr>
          <w:lang w:val="uk-UA" w:eastAsia="ru-RU"/>
        </w:rPr>
      </w:pPr>
    </w:p>
    <w:p w14:paraId="3CF5313C" w14:textId="6B2D7123" w:rsidR="0017219E" w:rsidRDefault="0017219E" w:rsidP="0017219E">
      <w:pPr>
        <w:pStyle w:val="Picture"/>
      </w:pPr>
      <w:r w:rsidRPr="0017219E">
        <w:drawing>
          <wp:inline distT="0" distB="0" distL="0" distR="0" wp14:anchorId="64CA4B29" wp14:editId="03082984">
            <wp:extent cx="3444240" cy="348996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422" cy="349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30CC" w14:textId="65F23DCB" w:rsidR="0017219E" w:rsidRDefault="0017219E" w:rsidP="0017219E">
      <w:pPr>
        <w:pStyle w:val="Picturenumber"/>
        <w:rPr>
          <w:lang w:val="en-AU"/>
        </w:rPr>
      </w:pPr>
      <w:r>
        <w:t xml:space="preserve">Рисунок 18 – Таблиця робітників з </w:t>
      </w:r>
      <w:proofErr w:type="spellStart"/>
      <w:r>
        <w:rPr>
          <w:lang w:val="en-AU"/>
        </w:rPr>
        <w:t>jstl</w:t>
      </w:r>
      <w:proofErr w:type="spellEnd"/>
    </w:p>
    <w:p w14:paraId="19396F57" w14:textId="3FBFB2FE" w:rsidR="0017219E" w:rsidRDefault="0017219E" w:rsidP="0017219E">
      <w:pPr>
        <w:rPr>
          <w:lang w:val="en-AU" w:eastAsia="ru-RU"/>
        </w:rPr>
      </w:pPr>
    </w:p>
    <w:p w14:paraId="38428919" w14:textId="08F94468" w:rsidR="0017219E" w:rsidRDefault="0017219E" w:rsidP="0017219E">
      <w:pPr>
        <w:pStyle w:val="Picture"/>
      </w:pPr>
      <w:r w:rsidRPr="0017219E">
        <w:lastRenderedPageBreak/>
        <w:drawing>
          <wp:inline distT="0" distB="0" distL="0" distR="0" wp14:anchorId="02C5A400" wp14:editId="3CD9C221">
            <wp:extent cx="4256596" cy="37947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190" cy="38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0A25" w14:textId="4EADBEFA" w:rsidR="0017219E" w:rsidRDefault="0017219E" w:rsidP="0017219E">
      <w:pPr>
        <w:pStyle w:val="Picturenumber"/>
      </w:pPr>
      <w:r>
        <w:t>Рисунок 19 – Таблиця робітників</w:t>
      </w:r>
    </w:p>
    <w:p w14:paraId="7A846378" w14:textId="77777777" w:rsidR="0017219E" w:rsidRPr="0017219E" w:rsidRDefault="0017219E" w:rsidP="0017219E">
      <w:pPr>
        <w:rPr>
          <w:lang w:val="en-US" w:eastAsia="ru-RU"/>
        </w:rPr>
      </w:pPr>
    </w:p>
    <w:p w14:paraId="63ACBFB5" w14:textId="4DEE7FC8" w:rsidR="00570032" w:rsidRDefault="00570032" w:rsidP="00570032">
      <w:pPr>
        <w:pStyle w:val="Headerofreportpart"/>
        <w:rPr>
          <w:lang w:val="uk-UA"/>
        </w:rPr>
      </w:pPr>
      <w:r w:rsidRPr="00D054B3">
        <w:rPr>
          <w:lang w:val="uk-UA"/>
        </w:rPr>
        <w:t>Висновки</w:t>
      </w:r>
    </w:p>
    <w:p w14:paraId="1509A17C" w14:textId="77777777" w:rsidR="0017219E" w:rsidRDefault="0017219E" w:rsidP="0017219E">
      <w:r>
        <w:t xml:space="preserve">При </w:t>
      </w:r>
      <w:proofErr w:type="spellStart"/>
      <w:r>
        <w:t>ході</w:t>
      </w:r>
      <w:proofErr w:type="spellEnd"/>
      <w:r>
        <w:t xml:space="preserve">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лабараторної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</w:t>
      </w:r>
      <w:proofErr w:type="spellStart"/>
      <w:r>
        <w:t>було</w:t>
      </w:r>
      <w:proofErr w:type="spellEnd"/>
      <w:r>
        <w:t xml:space="preserve"> створено веб-</w:t>
      </w:r>
      <w:proofErr w:type="spellStart"/>
      <w:r>
        <w:t>застосунок</w:t>
      </w:r>
      <w:proofErr w:type="spellEnd"/>
      <w:r>
        <w:t xml:space="preserve">. </w:t>
      </w:r>
      <w:proofErr w:type="spellStart"/>
      <w:r>
        <w:t>Спочатку</w:t>
      </w:r>
      <w:proofErr w:type="spellEnd"/>
      <w:r>
        <w:t xml:space="preserve"> </w:t>
      </w:r>
      <w:proofErr w:type="spellStart"/>
      <w:r>
        <w:t>було</w:t>
      </w:r>
      <w:proofErr w:type="spellEnd"/>
      <w:r>
        <w:t xml:space="preserve"> </w:t>
      </w:r>
      <w:proofErr w:type="spellStart"/>
      <w:r>
        <w:t>досить</w:t>
      </w:r>
      <w:proofErr w:type="spellEnd"/>
      <w:r>
        <w:t xml:space="preserve"> складно </w:t>
      </w:r>
      <w:proofErr w:type="spellStart"/>
      <w:r>
        <w:t>зрозуміти</w:t>
      </w:r>
      <w:proofErr w:type="spellEnd"/>
      <w:r>
        <w:t xml:space="preserve"> як </w:t>
      </w:r>
      <w:proofErr w:type="spellStart"/>
      <w:r>
        <w:t>працюють</w:t>
      </w:r>
      <w:proofErr w:type="spellEnd"/>
      <w:r>
        <w:t xml:space="preserve"> </w:t>
      </w:r>
      <w:proofErr w:type="spellStart"/>
      <w:r>
        <w:t>сервлети</w:t>
      </w:r>
      <w:proofErr w:type="spellEnd"/>
      <w:r>
        <w:t xml:space="preserve">, так як </w:t>
      </w:r>
      <w:proofErr w:type="spellStart"/>
      <w:r>
        <w:t>ознайомившись</w:t>
      </w:r>
      <w:proofErr w:type="spellEnd"/>
      <w:r>
        <w:t xml:space="preserve"> з </w:t>
      </w:r>
      <w:r>
        <w:rPr>
          <w:lang w:val="en-AU"/>
        </w:rPr>
        <w:t>Spring Framework</w:t>
      </w:r>
      <w:r>
        <w:t xml:space="preserve"> </w:t>
      </w:r>
      <w:proofErr w:type="spellStart"/>
      <w:r>
        <w:t>були</w:t>
      </w:r>
      <w:proofErr w:type="spellEnd"/>
      <w:r>
        <w:t xml:space="preserve"> </w:t>
      </w:r>
      <w:proofErr w:type="spellStart"/>
      <w:r>
        <w:t>отримані</w:t>
      </w:r>
      <w:proofErr w:type="spellEnd"/>
      <w:r>
        <w:t xml:space="preserve"> </w:t>
      </w:r>
      <w:proofErr w:type="spellStart"/>
      <w:r>
        <w:t>навички</w:t>
      </w:r>
      <w:proofErr w:type="spellEnd"/>
      <w:r>
        <w:t xml:space="preserve"> </w:t>
      </w:r>
      <w:proofErr w:type="spellStart"/>
      <w:r>
        <w:t>створення</w:t>
      </w:r>
      <w:proofErr w:type="spellEnd"/>
      <w:r>
        <w:t xml:space="preserve"> веб-</w:t>
      </w:r>
      <w:proofErr w:type="spellStart"/>
      <w:r>
        <w:t>застосунків</w:t>
      </w:r>
      <w:proofErr w:type="spellEnd"/>
      <w:r>
        <w:t xml:space="preserve"> і структура </w:t>
      </w:r>
      <w:proofErr w:type="spellStart"/>
      <w:r>
        <w:t>їх</w:t>
      </w:r>
      <w:proofErr w:type="spellEnd"/>
      <w:r>
        <w:t xml:space="preserve">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дещо</w:t>
      </w:r>
      <w:proofErr w:type="spellEnd"/>
      <w:r>
        <w:t xml:space="preserve"> </w:t>
      </w:r>
      <w:proofErr w:type="spellStart"/>
      <w:r>
        <w:t>відрізнялась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данної</w:t>
      </w:r>
      <w:proofErr w:type="spellEnd"/>
      <w:r>
        <w:t xml:space="preserve">, тому </w:t>
      </w:r>
      <w:proofErr w:type="spellStart"/>
      <w:r>
        <w:t>було</w:t>
      </w:r>
      <w:proofErr w:type="spellEnd"/>
      <w:r>
        <w:t xml:space="preserve"> </w:t>
      </w:r>
      <w:proofErr w:type="spellStart"/>
      <w:r>
        <w:t>дивним</w:t>
      </w:r>
      <w:proofErr w:type="spellEnd"/>
      <w:r>
        <w:t xml:space="preserve"> </w:t>
      </w:r>
      <w:proofErr w:type="spellStart"/>
      <w:r>
        <w:t>створення</w:t>
      </w:r>
      <w:proofErr w:type="spellEnd"/>
      <w:r>
        <w:t xml:space="preserve"> нового </w:t>
      </w:r>
      <w:proofErr w:type="spellStart"/>
      <w:r>
        <w:t>класу</w:t>
      </w:r>
      <w:proofErr w:type="spellEnd"/>
      <w:r>
        <w:t xml:space="preserve"> для </w:t>
      </w:r>
      <w:proofErr w:type="spellStart"/>
      <w:r>
        <w:t>кожної</w:t>
      </w:r>
      <w:proofErr w:type="spellEnd"/>
      <w:r>
        <w:t xml:space="preserve"> </w:t>
      </w:r>
      <w:proofErr w:type="spellStart"/>
      <w:r>
        <w:t>кінцевої</w:t>
      </w:r>
      <w:proofErr w:type="spellEnd"/>
      <w:r>
        <w:t xml:space="preserve"> точки у веб-</w:t>
      </w:r>
      <w:proofErr w:type="spellStart"/>
      <w:r>
        <w:t>застосунку</w:t>
      </w:r>
      <w:proofErr w:type="spellEnd"/>
      <w:r>
        <w:t>.</w:t>
      </w:r>
    </w:p>
    <w:p w14:paraId="4913A485" w14:textId="2A8ABD04" w:rsidR="0017219E" w:rsidRDefault="007040FF" w:rsidP="007040FF">
      <w:pPr>
        <w:ind w:firstLine="0"/>
      </w:pPr>
      <w:r>
        <w:tab/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першого</w:t>
      </w:r>
      <w:proofErr w:type="spellEnd"/>
      <w:r>
        <w:t xml:space="preserve">, другого та </w:t>
      </w:r>
      <w:proofErr w:type="spellStart"/>
      <w:r>
        <w:t>третього</w:t>
      </w:r>
      <w:proofErr w:type="spellEnd"/>
      <w:r>
        <w:t xml:space="preserve"> </w:t>
      </w:r>
      <w:proofErr w:type="spellStart"/>
      <w:r>
        <w:t>завдання</w:t>
      </w:r>
      <w:proofErr w:type="spellEnd"/>
      <w:r>
        <w:t xml:space="preserve"> не </w:t>
      </w:r>
      <w:proofErr w:type="spellStart"/>
      <w:r>
        <w:t>було</w:t>
      </w:r>
      <w:proofErr w:type="spellEnd"/>
      <w:r>
        <w:t xml:space="preserve"> </w:t>
      </w:r>
      <w:proofErr w:type="spellStart"/>
      <w:r>
        <w:t>складним</w:t>
      </w:r>
      <w:proofErr w:type="spellEnd"/>
      <w:r>
        <w:t xml:space="preserve"> так, як є велика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інформації</w:t>
      </w:r>
      <w:proofErr w:type="spellEnd"/>
      <w:r>
        <w:t xml:space="preserve"> в </w:t>
      </w:r>
      <w:proofErr w:type="spellStart"/>
      <w:r>
        <w:t>інтернеті</w:t>
      </w:r>
      <w:proofErr w:type="spellEnd"/>
      <w:r>
        <w:t xml:space="preserve">, але при </w:t>
      </w:r>
      <w:proofErr w:type="spellStart"/>
      <w:r>
        <w:t>виконані</w:t>
      </w:r>
      <w:proofErr w:type="spellEnd"/>
      <w:r>
        <w:t xml:space="preserve"> четвертого </w:t>
      </w:r>
      <w:proofErr w:type="spellStart"/>
      <w:r>
        <w:t>виникла</w:t>
      </w:r>
      <w:proofErr w:type="spellEnd"/>
      <w:r>
        <w:t xml:space="preserve"> проблема з </w:t>
      </w:r>
      <w:proofErr w:type="spellStart"/>
      <w:r>
        <w:t>підключеням</w:t>
      </w:r>
      <w:proofErr w:type="spellEnd"/>
      <w:r>
        <w:t xml:space="preserve"> </w:t>
      </w:r>
      <w:proofErr w:type="spellStart"/>
      <w:r>
        <w:rPr>
          <w:lang w:val="en-AU"/>
        </w:rPr>
        <w:t>jstl</w:t>
      </w:r>
      <w:proofErr w:type="spellEnd"/>
      <w:r>
        <w:t xml:space="preserve"> </w:t>
      </w:r>
      <w:proofErr w:type="spellStart"/>
      <w:r>
        <w:t>тегів</w:t>
      </w:r>
      <w:proofErr w:type="spellEnd"/>
      <w:r>
        <w:t>.</w:t>
      </w:r>
      <w:r w:rsidR="0017219E">
        <w:t xml:space="preserve"> </w:t>
      </w:r>
    </w:p>
    <w:p w14:paraId="27821C98" w14:textId="16AE6189" w:rsidR="007040FF" w:rsidRPr="007040FF" w:rsidRDefault="007040FF" w:rsidP="007040FF">
      <w:pPr>
        <w:ind w:firstLine="0"/>
      </w:pPr>
      <w:r>
        <w:tab/>
      </w:r>
      <w:proofErr w:type="spellStart"/>
      <w:r>
        <w:t>Вивчення</w:t>
      </w:r>
      <w:proofErr w:type="spellEnd"/>
      <w:r>
        <w:t xml:space="preserve"> </w:t>
      </w:r>
      <w:proofErr w:type="spellStart"/>
      <w:r>
        <w:t>даної</w:t>
      </w:r>
      <w:proofErr w:type="spellEnd"/>
      <w:r>
        <w:t xml:space="preserve"> </w:t>
      </w:r>
      <w:proofErr w:type="spellStart"/>
      <w:r>
        <w:t>технології</w:t>
      </w:r>
      <w:proofErr w:type="spellEnd"/>
      <w:r>
        <w:t xml:space="preserve"> є </w:t>
      </w:r>
      <w:proofErr w:type="spellStart"/>
      <w:r>
        <w:t>досить</w:t>
      </w:r>
      <w:proofErr w:type="spellEnd"/>
      <w:r>
        <w:t xml:space="preserve"> </w:t>
      </w:r>
      <w:proofErr w:type="spellStart"/>
      <w:r>
        <w:t>важливим</w:t>
      </w:r>
      <w:proofErr w:type="spellEnd"/>
      <w:r>
        <w:t xml:space="preserve">, так як </w:t>
      </w:r>
      <w:proofErr w:type="spellStart"/>
      <w:r>
        <w:t>досить</w:t>
      </w:r>
      <w:proofErr w:type="spellEnd"/>
      <w:r>
        <w:t xml:space="preserve"> часто </w:t>
      </w:r>
      <w:proofErr w:type="spellStart"/>
      <w:r>
        <w:t>використовують</w:t>
      </w:r>
      <w:proofErr w:type="spellEnd"/>
      <w:r>
        <w:t xml:space="preserve"> </w:t>
      </w:r>
      <w:proofErr w:type="spellStart"/>
      <w:r>
        <w:t>саме</w:t>
      </w:r>
      <w:proofErr w:type="spellEnd"/>
      <w:r>
        <w:t xml:space="preserve"> </w:t>
      </w:r>
      <w:r>
        <w:rPr>
          <w:lang w:val="en-AU"/>
        </w:rPr>
        <w:t xml:space="preserve">Java </w:t>
      </w:r>
      <w:r>
        <w:t xml:space="preserve">як </w:t>
      </w:r>
      <w:proofErr w:type="spellStart"/>
      <w:r>
        <w:t>мову</w:t>
      </w:r>
      <w:proofErr w:type="spellEnd"/>
      <w:r>
        <w:t xml:space="preserve"> для </w:t>
      </w:r>
      <w:r>
        <w:rPr>
          <w:lang w:val="en-AU"/>
        </w:rPr>
        <w:t>backend</w:t>
      </w:r>
      <w:r>
        <w:rPr>
          <w:lang w:val="en-US"/>
        </w:rPr>
        <w:t xml:space="preserve"> </w:t>
      </w:r>
      <w:r>
        <w:t>розробки</w:t>
      </w:r>
    </w:p>
    <w:p w14:paraId="68AFE778" w14:textId="78BF20D0" w:rsidR="00570032" w:rsidRDefault="00570032" w:rsidP="00F13817">
      <w:pPr>
        <w:pStyle w:val="1"/>
        <w:rPr>
          <w:caps w:val="0"/>
          <w:lang w:val="en-AU"/>
        </w:rPr>
      </w:pPr>
      <w:bookmarkStart w:id="2" w:name="_Toc86583127"/>
      <w:bookmarkStart w:id="3" w:name="_Toc93810397"/>
      <w:bookmarkStart w:id="4" w:name="_Toc96271716"/>
      <w:r w:rsidRPr="00D054B3">
        <w:lastRenderedPageBreak/>
        <w:t>Додаток А</w:t>
      </w:r>
      <w:r w:rsidRPr="00D054B3">
        <w:br/>
      </w:r>
      <w:r w:rsidRPr="00D054B3">
        <w:br/>
      </w:r>
      <w:bookmarkEnd w:id="2"/>
      <w:bookmarkEnd w:id="3"/>
      <w:bookmarkEnd w:id="4"/>
      <w:r w:rsidR="00F427C9">
        <w:rPr>
          <w:caps w:val="0"/>
          <w:lang w:val="ru-RU"/>
        </w:rPr>
        <w:t xml:space="preserve">Код </w:t>
      </w:r>
      <w:proofErr w:type="spellStart"/>
      <w:r w:rsidR="00F427C9">
        <w:rPr>
          <w:caps w:val="0"/>
          <w:lang w:val="ru-RU"/>
        </w:rPr>
        <w:t>сторінки</w:t>
      </w:r>
      <w:proofErr w:type="spellEnd"/>
      <w:r w:rsidR="00F427C9">
        <w:rPr>
          <w:caps w:val="0"/>
          <w:lang w:val="ru-RU"/>
        </w:rPr>
        <w:t xml:space="preserve"> </w:t>
      </w:r>
      <w:proofErr w:type="spellStart"/>
      <w:r w:rsidR="00F427C9">
        <w:rPr>
          <w:caps w:val="0"/>
          <w:lang w:val="en-AU"/>
        </w:rPr>
        <w:t>main.jsp</w:t>
      </w:r>
      <w:proofErr w:type="spellEnd"/>
    </w:p>
    <w:p w14:paraId="462E8E18" w14:textId="77777777" w:rsidR="00F427C9" w:rsidRPr="00F427C9" w:rsidRDefault="00F427C9" w:rsidP="00F427C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</w:pPr>
      <w:r w:rsidRPr="00F427C9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&lt;%@ </w:t>
      </w:r>
      <w:proofErr w:type="spellStart"/>
      <w:r w:rsidRPr="00F427C9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>page</w:t>
      </w:r>
      <w:proofErr w:type="spellEnd"/>
      <w:r w:rsidRPr="00F427C9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 xml:space="preserve"> </w:t>
      </w:r>
      <w:proofErr w:type="spellStart"/>
      <w:r w:rsidRPr="00F427C9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contentType</w:t>
      </w:r>
      <w:proofErr w:type="spellEnd"/>
      <w:r w:rsidRPr="00F427C9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="</w:t>
      </w:r>
      <w:proofErr w:type="spellStart"/>
      <w:r w:rsidRPr="00F427C9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text</w:t>
      </w:r>
      <w:proofErr w:type="spellEnd"/>
      <w:r w:rsidRPr="00F427C9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/</w:t>
      </w:r>
      <w:proofErr w:type="spellStart"/>
      <w:r w:rsidRPr="00F427C9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html;charset</w:t>
      </w:r>
      <w:proofErr w:type="spellEnd"/>
      <w:r w:rsidRPr="00F427C9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=UTF-8</w:t>
      </w:r>
      <w:r w:rsidRPr="00F427C9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" </w:t>
      </w:r>
      <w:proofErr w:type="spellStart"/>
      <w:r w:rsidRPr="00F427C9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language</w:t>
      </w:r>
      <w:proofErr w:type="spellEnd"/>
      <w:r w:rsidRPr="00F427C9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="</w:t>
      </w:r>
      <w:proofErr w:type="spellStart"/>
      <w:r w:rsidRPr="00F427C9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java</w:t>
      </w:r>
      <w:proofErr w:type="spellEnd"/>
      <w:r w:rsidRPr="00F427C9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" %&gt;</w:t>
      </w:r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</w:t>
      </w:r>
      <w:proofErr w:type="spellStart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html</w:t>
      </w:r>
      <w:proofErr w:type="spellEnd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</w:t>
      </w:r>
      <w:proofErr w:type="spellStart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head</w:t>
      </w:r>
      <w:proofErr w:type="spellEnd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&lt;</w:t>
      </w:r>
      <w:proofErr w:type="spellStart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title</w:t>
      </w:r>
      <w:proofErr w:type="spellEnd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proofErr w:type="spellStart"/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Tymur</w:t>
      </w:r>
      <w:proofErr w:type="spellEnd"/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KH-221b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title</w:t>
      </w:r>
      <w:proofErr w:type="spellEnd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&lt;/</w:t>
      </w:r>
      <w:proofErr w:type="spellStart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head</w:t>
      </w:r>
      <w:proofErr w:type="spellEnd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</w:t>
      </w:r>
      <w:proofErr w:type="spellStart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body</w:t>
      </w:r>
      <w:proofErr w:type="spellEnd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&lt;</w:t>
      </w:r>
      <w:proofErr w:type="spellStart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div</w:t>
      </w:r>
      <w:proofErr w:type="spellEnd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427C9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style</w:t>
      </w:r>
      <w:proofErr w:type="spellEnd"/>
      <w:r w:rsidRPr="00F427C9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427C9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padding</w:t>
      </w:r>
      <w:proofErr w:type="spellEnd"/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F427C9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5</w:t>
      </w:r>
      <w:r w:rsidRPr="00F427C9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px</w:t>
      </w:r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427C9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&lt;a </w:t>
      </w:r>
      <w:proofErr w:type="spellStart"/>
      <w:r w:rsidRPr="00F427C9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href</w:t>
      </w:r>
      <w:proofErr w:type="spellEnd"/>
      <w:r w:rsidRPr="00F427C9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427C9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show-jsp</w:t>
      </w:r>
      <w:proofErr w:type="spellEnd"/>
      <w:r w:rsidRPr="00F427C9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proofErr w:type="spellStart"/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Show</w:t>
      </w:r>
      <w:proofErr w:type="spellEnd"/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table</w:t>
      </w:r>
      <w:proofErr w:type="spellEnd"/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(JSP)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&lt;/a&gt;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&lt;p </w:t>
      </w:r>
      <w:proofErr w:type="spellStart"/>
      <w:r w:rsidRPr="00F427C9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style</w:t>
      </w:r>
      <w:proofErr w:type="spellEnd"/>
      <w:r w:rsidRPr="00F427C9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427C9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display</w:t>
      </w:r>
      <w:proofErr w:type="spellEnd"/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proofErr w:type="spellStart"/>
      <w:r w:rsidRPr="00F427C9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inline</w:t>
      </w:r>
      <w:proofErr w:type="spellEnd"/>
      <w:r w:rsidRPr="00F427C9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|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&lt;/p&gt;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&lt;a </w:t>
      </w:r>
      <w:proofErr w:type="spellStart"/>
      <w:r w:rsidRPr="00F427C9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href</w:t>
      </w:r>
      <w:proofErr w:type="spellEnd"/>
      <w:r w:rsidRPr="00F427C9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427C9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show-jsp-jstl</w:t>
      </w:r>
      <w:proofErr w:type="spellEnd"/>
      <w:r w:rsidRPr="00F427C9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proofErr w:type="spellStart"/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Show</w:t>
      </w:r>
      <w:proofErr w:type="spellEnd"/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table</w:t>
      </w:r>
      <w:proofErr w:type="spellEnd"/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(JSP </w:t>
      </w:r>
      <w:proofErr w:type="spellStart"/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with</w:t>
      </w:r>
      <w:proofErr w:type="spellEnd"/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EL </w:t>
      </w:r>
      <w:proofErr w:type="spellStart"/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and</w:t>
      </w:r>
      <w:proofErr w:type="spellEnd"/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JSTL)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&lt;/a&gt;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&lt;/</w:t>
      </w:r>
      <w:proofErr w:type="spellStart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div</w:t>
      </w:r>
      <w:proofErr w:type="spellEnd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&lt;/</w:t>
      </w:r>
      <w:proofErr w:type="spellStart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body</w:t>
      </w:r>
      <w:proofErr w:type="spellEnd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&lt;/</w:t>
      </w:r>
      <w:proofErr w:type="spellStart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html</w:t>
      </w:r>
      <w:proofErr w:type="spellEnd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</w:p>
    <w:p w14:paraId="575ACFA9" w14:textId="77777777" w:rsidR="00F427C9" w:rsidRPr="00F427C9" w:rsidRDefault="00F427C9" w:rsidP="00F427C9">
      <w:pPr>
        <w:rPr>
          <w:lang w:val="en-AU" w:eastAsia="ru-RU"/>
        </w:rPr>
      </w:pPr>
    </w:p>
    <w:p w14:paraId="6517E870" w14:textId="28BD4CF2" w:rsidR="00F13817" w:rsidRPr="00D054B3" w:rsidRDefault="00F13817" w:rsidP="00F13817">
      <w:pPr>
        <w:pStyle w:val="1"/>
      </w:pPr>
      <w:r w:rsidRPr="00D054B3">
        <w:lastRenderedPageBreak/>
        <w:t>Додаток Б</w:t>
      </w:r>
      <w:r w:rsidRPr="00D054B3">
        <w:br/>
      </w:r>
      <w:r w:rsidRPr="00D054B3">
        <w:br/>
      </w:r>
      <w:r w:rsidRPr="00D054B3">
        <w:rPr>
          <w:caps w:val="0"/>
        </w:rPr>
        <w:t xml:space="preserve">Код сторінки </w:t>
      </w:r>
      <w:r w:rsidR="00F427C9">
        <w:rPr>
          <w:caps w:val="0"/>
          <w:lang w:val="en-AU"/>
        </w:rPr>
        <w:t>footer</w:t>
      </w:r>
      <w:r w:rsidRPr="00D054B3">
        <w:rPr>
          <w:caps w:val="0"/>
        </w:rPr>
        <w:t>.</w:t>
      </w:r>
      <w:proofErr w:type="spellStart"/>
      <w:r w:rsidRPr="00D054B3">
        <w:rPr>
          <w:caps w:val="0"/>
        </w:rPr>
        <w:t>jsp</w:t>
      </w:r>
      <w:proofErr w:type="spellEnd"/>
    </w:p>
    <w:p w14:paraId="7BDB6FB6" w14:textId="77777777" w:rsidR="00F427C9" w:rsidRPr="00F427C9" w:rsidRDefault="00F427C9" w:rsidP="00F427C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</w:pPr>
      <w:r w:rsidRPr="00F427C9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&lt;%@ </w:t>
      </w:r>
      <w:proofErr w:type="spellStart"/>
      <w:r w:rsidRPr="00F427C9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>page</w:t>
      </w:r>
      <w:proofErr w:type="spellEnd"/>
      <w:r w:rsidRPr="00F427C9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 xml:space="preserve"> </w:t>
      </w:r>
      <w:proofErr w:type="spellStart"/>
      <w:r w:rsidRPr="00F427C9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contentType</w:t>
      </w:r>
      <w:proofErr w:type="spellEnd"/>
      <w:r w:rsidRPr="00F427C9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="</w:t>
      </w:r>
      <w:proofErr w:type="spellStart"/>
      <w:r w:rsidRPr="00F427C9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text</w:t>
      </w:r>
      <w:proofErr w:type="spellEnd"/>
      <w:r w:rsidRPr="00F427C9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/</w:t>
      </w:r>
      <w:proofErr w:type="spellStart"/>
      <w:r w:rsidRPr="00F427C9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html;charset</w:t>
      </w:r>
      <w:proofErr w:type="spellEnd"/>
      <w:r w:rsidRPr="00F427C9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=UTF-8</w:t>
      </w:r>
      <w:r w:rsidRPr="00F427C9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" </w:t>
      </w:r>
      <w:proofErr w:type="spellStart"/>
      <w:r w:rsidRPr="00F427C9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language</w:t>
      </w:r>
      <w:proofErr w:type="spellEnd"/>
      <w:r w:rsidRPr="00F427C9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="</w:t>
      </w:r>
      <w:proofErr w:type="spellStart"/>
      <w:r w:rsidRPr="00F427C9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java</w:t>
      </w:r>
      <w:proofErr w:type="spellEnd"/>
      <w:r w:rsidRPr="00F427C9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" %&gt;</w:t>
      </w:r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</w:t>
      </w:r>
      <w:proofErr w:type="spellStart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html</w:t>
      </w:r>
      <w:proofErr w:type="spellEnd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</w:t>
      </w:r>
      <w:proofErr w:type="spellStart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head</w:t>
      </w:r>
      <w:proofErr w:type="spellEnd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&lt;</w:t>
      </w:r>
      <w:proofErr w:type="spellStart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title</w:t>
      </w:r>
      <w:proofErr w:type="spellEnd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proofErr w:type="spellStart"/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Tymur</w:t>
      </w:r>
      <w:proofErr w:type="spellEnd"/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KH-221b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title</w:t>
      </w:r>
      <w:proofErr w:type="spellEnd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&lt;/</w:t>
      </w:r>
      <w:proofErr w:type="spellStart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head</w:t>
      </w:r>
      <w:proofErr w:type="spellEnd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</w:t>
      </w:r>
      <w:proofErr w:type="spellStart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body</w:t>
      </w:r>
      <w:proofErr w:type="spellEnd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&lt;p&gt;</w:t>
      </w:r>
      <w:proofErr w:type="spellStart"/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Copyright</w:t>
      </w:r>
      <w:proofErr w:type="spellEnd"/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@Tymur </w:t>
      </w:r>
      <w:proofErr w:type="spellStart"/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Ovcharenko</w:t>
      </w:r>
      <w:proofErr w:type="spellEnd"/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, SEMIT, NTU "</w:t>
      </w:r>
      <w:proofErr w:type="spellStart"/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KhPI</w:t>
      </w:r>
      <w:proofErr w:type="spellEnd"/>
      <w:r w:rsidRPr="00F427C9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", 2023.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&lt;/p&gt;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&lt;/</w:t>
      </w:r>
      <w:proofErr w:type="spellStart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body</w:t>
      </w:r>
      <w:proofErr w:type="spellEnd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&lt;/</w:t>
      </w:r>
      <w:proofErr w:type="spellStart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html</w:t>
      </w:r>
      <w:proofErr w:type="spellEnd"/>
      <w:r w:rsidRPr="00F427C9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</w:p>
    <w:p w14:paraId="7B0EF6EA" w14:textId="365D22F1" w:rsidR="00570032" w:rsidRDefault="00570032" w:rsidP="005A7028">
      <w:pPr>
        <w:rPr>
          <w:lang w:val="uk-UA"/>
        </w:rPr>
      </w:pPr>
    </w:p>
    <w:p w14:paraId="2E124268" w14:textId="0D8A54DE" w:rsidR="00F427C9" w:rsidRDefault="00F427C9" w:rsidP="005A7028">
      <w:pPr>
        <w:rPr>
          <w:lang w:val="uk-UA"/>
        </w:rPr>
      </w:pPr>
    </w:p>
    <w:p w14:paraId="0EE68E43" w14:textId="3DEC4A00" w:rsidR="00F427C9" w:rsidRDefault="00F427C9" w:rsidP="005A7028">
      <w:pPr>
        <w:rPr>
          <w:lang w:val="uk-UA"/>
        </w:rPr>
      </w:pPr>
    </w:p>
    <w:p w14:paraId="2CDFBB8A" w14:textId="1E2A794C" w:rsidR="00F427C9" w:rsidRDefault="00F427C9" w:rsidP="005A7028">
      <w:pPr>
        <w:rPr>
          <w:lang w:val="uk-UA"/>
        </w:rPr>
      </w:pPr>
    </w:p>
    <w:p w14:paraId="5E7C1C1E" w14:textId="5A4F9DFD" w:rsidR="00F427C9" w:rsidRDefault="00F427C9" w:rsidP="005A7028">
      <w:pPr>
        <w:rPr>
          <w:lang w:val="uk-UA"/>
        </w:rPr>
      </w:pPr>
    </w:p>
    <w:p w14:paraId="3B6CCCC0" w14:textId="57F7B36C" w:rsidR="00F427C9" w:rsidRDefault="00F427C9" w:rsidP="005A7028">
      <w:pPr>
        <w:rPr>
          <w:lang w:val="uk-UA"/>
        </w:rPr>
      </w:pPr>
    </w:p>
    <w:p w14:paraId="54AB0F9F" w14:textId="41833B5A" w:rsidR="00F427C9" w:rsidRDefault="00F427C9" w:rsidP="005A7028">
      <w:pPr>
        <w:rPr>
          <w:lang w:val="uk-UA"/>
        </w:rPr>
      </w:pPr>
    </w:p>
    <w:p w14:paraId="6288B772" w14:textId="31F282C1" w:rsidR="00F427C9" w:rsidRDefault="00F427C9" w:rsidP="005A7028">
      <w:pPr>
        <w:rPr>
          <w:lang w:val="uk-UA"/>
        </w:rPr>
      </w:pPr>
    </w:p>
    <w:p w14:paraId="3F8F06FF" w14:textId="6D0C3927" w:rsidR="00F427C9" w:rsidRDefault="00F427C9" w:rsidP="005A7028">
      <w:pPr>
        <w:rPr>
          <w:lang w:val="uk-UA"/>
        </w:rPr>
      </w:pPr>
    </w:p>
    <w:p w14:paraId="08F9892E" w14:textId="68104E80" w:rsidR="00F427C9" w:rsidRDefault="00F427C9" w:rsidP="005A7028">
      <w:pPr>
        <w:rPr>
          <w:lang w:val="uk-UA"/>
        </w:rPr>
      </w:pPr>
    </w:p>
    <w:p w14:paraId="54A06575" w14:textId="286114FE" w:rsidR="00F427C9" w:rsidRDefault="00F427C9" w:rsidP="005A7028">
      <w:pPr>
        <w:rPr>
          <w:lang w:val="uk-UA"/>
        </w:rPr>
      </w:pPr>
    </w:p>
    <w:p w14:paraId="2F6F25CC" w14:textId="5609CE90" w:rsidR="00F427C9" w:rsidRDefault="00F427C9" w:rsidP="005A7028">
      <w:pPr>
        <w:rPr>
          <w:lang w:val="uk-UA"/>
        </w:rPr>
      </w:pPr>
    </w:p>
    <w:p w14:paraId="514640C7" w14:textId="0F3003AA" w:rsidR="00F427C9" w:rsidRDefault="00F427C9" w:rsidP="005A7028">
      <w:pPr>
        <w:rPr>
          <w:lang w:val="uk-UA"/>
        </w:rPr>
      </w:pPr>
    </w:p>
    <w:p w14:paraId="40093D6A" w14:textId="3D85EF3D" w:rsidR="00F427C9" w:rsidRDefault="00F427C9" w:rsidP="005A7028">
      <w:pPr>
        <w:rPr>
          <w:lang w:val="uk-UA"/>
        </w:rPr>
      </w:pPr>
    </w:p>
    <w:p w14:paraId="5637C7EF" w14:textId="34FDEE52" w:rsidR="00F427C9" w:rsidRDefault="00F427C9" w:rsidP="005A7028">
      <w:pPr>
        <w:rPr>
          <w:lang w:val="uk-UA"/>
        </w:rPr>
      </w:pPr>
    </w:p>
    <w:p w14:paraId="0CAC991B" w14:textId="547A6811" w:rsidR="00F427C9" w:rsidRDefault="00F427C9" w:rsidP="005A7028">
      <w:pPr>
        <w:rPr>
          <w:lang w:val="uk-UA"/>
        </w:rPr>
      </w:pPr>
    </w:p>
    <w:p w14:paraId="76F7240C" w14:textId="022ED254" w:rsidR="00F427C9" w:rsidRDefault="00F427C9" w:rsidP="005A7028">
      <w:pPr>
        <w:rPr>
          <w:lang w:val="uk-UA"/>
        </w:rPr>
      </w:pPr>
    </w:p>
    <w:p w14:paraId="59479EA1" w14:textId="2B9D7696" w:rsidR="00F427C9" w:rsidRDefault="00F427C9" w:rsidP="005A7028">
      <w:pPr>
        <w:rPr>
          <w:lang w:val="uk-UA"/>
        </w:rPr>
      </w:pPr>
    </w:p>
    <w:p w14:paraId="52DB18C8" w14:textId="3A5284A7" w:rsidR="00F427C9" w:rsidRDefault="00F427C9" w:rsidP="005A7028">
      <w:pPr>
        <w:rPr>
          <w:lang w:val="uk-UA"/>
        </w:rPr>
      </w:pPr>
    </w:p>
    <w:p w14:paraId="0AB7C5E6" w14:textId="472FCA1E" w:rsidR="00F427C9" w:rsidRDefault="00F427C9" w:rsidP="005A7028">
      <w:pPr>
        <w:rPr>
          <w:lang w:val="uk-UA"/>
        </w:rPr>
      </w:pPr>
    </w:p>
    <w:p w14:paraId="0F69B845" w14:textId="65CEDA99" w:rsidR="00F427C9" w:rsidRDefault="00F427C9" w:rsidP="005A7028">
      <w:pPr>
        <w:rPr>
          <w:lang w:val="uk-UA"/>
        </w:rPr>
      </w:pPr>
    </w:p>
    <w:p w14:paraId="5B093FEB" w14:textId="22E3F852" w:rsidR="00F427C9" w:rsidRDefault="00F427C9" w:rsidP="00F427C9">
      <w:pPr>
        <w:ind w:firstLine="0"/>
        <w:rPr>
          <w:lang w:val="uk-UA"/>
        </w:rPr>
      </w:pPr>
    </w:p>
    <w:p w14:paraId="660D8982" w14:textId="5EC97B13" w:rsidR="00F427C9" w:rsidRDefault="00F427C9" w:rsidP="00F427C9">
      <w:pPr>
        <w:pStyle w:val="1"/>
        <w:rPr>
          <w:caps w:val="0"/>
        </w:rPr>
      </w:pPr>
      <w:r w:rsidRPr="00D054B3">
        <w:lastRenderedPageBreak/>
        <w:t>Додаток </w:t>
      </w:r>
      <w:r>
        <w:rPr>
          <w:lang w:val="ru-RU"/>
        </w:rPr>
        <w:t>В</w:t>
      </w:r>
      <w:r w:rsidRPr="00D054B3">
        <w:br/>
      </w:r>
      <w:r w:rsidRPr="00D054B3">
        <w:br/>
      </w:r>
      <w:r w:rsidRPr="00D054B3">
        <w:rPr>
          <w:caps w:val="0"/>
        </w:rPr>
        <w:t xml:space="preserve">Код сторінки </w:t>
      </w:r>
      <w:r w:rsidR="00FC4C91" w:rsidRPr="00FC4C91">
        <w:rPr>
          <w:caps w:val="0"/>
          <w:lang w:val="en-AU"/>
        </w:rPr>
        <w:t>JavaWEB_L1_OTO_main</w:t>
      </w:r>
      <w:r w:rsidRPr="00D054B3">
        <w:rPr>
          <w:caps w:val="0"/>
        </w:rPr>
        <w:t>.</w:t>
      </w:r>
      <w:proofErr w:type="spellStart"/>
      <w:r w:rsidRPr="00D054B3">
        <w:rPr>
          <w:caps w:val="0"/>
        </w:rPr>
        <w:t>jsp</w:t>
      </w:r>
      <w:proofErr w:type="spellEnd"/>
    </w:p>
    <w:p w14:paraId="7C6849F9" w14:textId="77777777" w:rsidR="00FC4C91" w:rsidRPr="00FC4C91" w:rsidRDefault="00FC4C91" w:rsidP="00FC4C9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</w:pP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&lt;%@ </w:t>
      </w:r>
      <w:proofErr w:type="spellStart"/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>page</w:t>
      </w:r>
      <w:proofErr w:type="spellEnd"/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contentType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text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/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html;charset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=UTF-8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"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language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java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" %&gt;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html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head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title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Tymur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KH-221b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title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head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body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header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&lt;%@ </w:t>
      </w:r>
      <w:proofErr w:type="spellStart"/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>include</w:t>
      </w:r>
      <w:proofErr w:type="spellEnd"/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file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main.jsp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"%&gt;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header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&lt;h2&gt;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Hello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JSP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with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EL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and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JSTL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&lt;/h2&gt;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&lt;h3&gt;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Ovcharenko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Tymur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Oleksandrovich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&lt;/h3&gt;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&lt;p&gt;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Today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&lt;%=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java.time.LocalDate.</w:t>
      </w:r>
      <w:r w:rsidRPr="00FC4C91">
        <w:rPr>
          <w:rFonts w:ascii="Courier New" w:eastAsia="Times New Roman" w:hAnsi="Courier New" w:cs="Courier New"/>
          <w:i/>
          <w:iCs/>
          <w:color w:val="BCBEC4"/>
          <w:sz w:val="20"/>
          <w:szCs w:val="20"/>
          <w:shd w:val="clear" w:color="auto" w:fill="2B2D30"/>
          <w:lang w:val="ru-UA" w:eastAsia="ru-UA"/>
        </w:rPr>
        <w:t>now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()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%&gt;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&lt;/p&gt;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footer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&lt;%@ </w:t>
      </w:r>
      <w:proofErr w:type="spellStart"/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>include</w:t>
      </w:r>
      <w:proofErr w:type="spellEnd"/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file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footer.jsp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"%&gt;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footer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body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html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</w:p>
    <w:p w14:paraId="728378E4" w14:textId="77777777" w:rsidR="00FC4C91" w:rsidRPr="00FC4C91" w:rsidRDefault="00FC4C91" w:rsidP="00FC4C91">
      <w:pPr>
        <w:rPr>
          <w:lang w:val="uk-UA" w:eastAsia="ru-RU"/>
        </w:rPr>
      </w:pPr>
    </w:p>
    <w:p w14:paraId="1EBA2441" w14:textId="409EA566" w:rsidR="00F427C9" w:rsidRDefault="00F427C9" w:rsidP="00F427C9">
      <w:pPr>
        <w:ind w:firstLine="0"/>
      </w:pPr>
    </w:p>
    <w:p w14:paraId="213C05E2" w14:textId="16BA820D" w:rsidR="00FC4C91" w:rsidRDefault="00FC4C91" w:rsidP="00F427C9">
      <w:pPr>
        <w:ind w:firstLine="0"/>
      </w:pPr>
    </w:p>
    <w:p w14:paraId="0C1BE320" w14:textId="24E4F128" w:rsidR="00FC4C91" w:rsidRDefault="00FC4C91" w:rsidP="00F427C9">
      <w:pPr>
        <w:ind w:firstLine="0"/>
      </w:pPr>
    </w:p>
    <w:p w14:paraId="7E045DA6" w14:textId="0889AC82" w:rsidR="00FC4C91" w:rsidRDefault="00FC4C91" w:rsidP="00F427C9">
      <w:pPr>
        <w:ind w:firstLine="0"/>
      </w:pPr>
    </w:p>
    <w:p w14:paraId="24ABACCD" w14:textId="69110970" w:rsidR="00FC4C91" w:rsidRDefault="00FC4C91" w:rsidP="00F427C9">
      <w:pPr>
        <w:ind w:firstLine="0"/>
      </w:pPr>
    </w:p>
    <w:p w14:paraId="4DA40D24" w14:textId="2998F6CB" w:rsidR="00FC4C91" w:rsidRDefault="00FC4C91" w:rsidP="00F427C9">
      <w:pPr>
        <w:ind w:firstLine="0"/>
      </w:pPr>
    </w:p>
    <w:p w14:paraId="6C40A5FB" w14:textId="072C7F08" w:rsidR="00FC4C91" w:rsidRDefault="00FC4C91" w:rsidP="00F427C9">
      <w:pPr>
        <w:ind w:firstLine="0"/>
      </w:pPr>
    </w:p>
    <w:p w14:paraId="5111F84C" w14:textId="396F63C3" w:rsidR="00FC4C91" w:rsidRDefault="00FC4C91" w:rsidP="00F427C9">
      <w:pPr>
        <w:ind w:firstLine="0"/>
      </w:pPr>
    </w:p>
    <w:p w14:paraId="0152F5C1" w14:textId="66AA8C48" w:rsidR="00FC4C91" w:rsidRDefault="00FC4C91" w:rsidP="00F427C9">
      <w:pPr>
        <w:ind w:firstLine="0"/>
      </w:pPr>
    </w:p>
    <w:p w14:paraId="37D49594" w14:textId="717B1186" w:rsidR="00FC4C91" w:rsidRDefault="00FC4C91" w:rsidP="00F427C9">
      <w:pPr>
        <w:ind w:firstLine="0"/>
      </w:pPr>
    </w:p>
    <w:p w14:paraId="195C3BD1" w14:textId="026F7767" w:rsidR="00FC4C91" w:rsidRDefault="00FC4C91" w:rsidP="00F427C9">
      <w:pPr>
        <w:ind w:firstLine="0"/>
      </w:pPr>
    </w:p>
    <w:p w14:paraId="09445FEC" w14:textId="1F208860" w:rsidR="00FC4C91" w:rsidRDefault="00FC4C91" w:rsidP="00F427C9">
      <w:pPr>
        <w:ind w:firstLine="0"/>
      </w:pPr>
    </w:p>
    <w:p w14:paraId="3E1C98B7" w14:textId="6A1B8ADE" w:rsidR="00FC4C91" w:rsidRDefault="00FC4C91" w:rsidP="00F427C9">
      <w:pPr>
        <w:ind w:firstLine="0"/>
      </w:pPr>
    </w:p>
    <w:p w14:paraId="3DAB5BD6" w14:textId="71EEFDE0" w:rsidR="00FC4C91" w:rsidRDefault="00FC4C91" w:rsidP="00F427C9">
      <w:pPr>
        <w:ind w:firstLine="0"/>
      </w:pPr>
    </w:p>
    <w:p w14:paraId="788E721B" w14:textId="0BBC8034" w:rsidR="00FC4C91" w:rsidRDefault="00FC4C91" w:rsidP="00F427C9">
      <w:pPr>
        <w:ind w:firstLine="0"/>
      </w:pPr>
    </w:p>
    <w:p w14:paraId="598F113F" w14:textId="60958D3A" w:rsidR="00FC4C91" w:rsidRDefault="00FC4C91" w:rsidP="00F427C9">
      <w:pPr>
        <w:ind w:firstLine="0"/>
      </w:pPr>
    </w:p>
    <w:p w14:paraId="6457E720" w14:textId="1B4A9689" w:rsidR="00FC4C91" w:rsidRDefault="00FC4C91" w:rsidP="00F427C9">
      <w:pPr>
        <w:ind w:firstLine="0"/>
      </w:pPr>
    </w:p>
    <w:p w14:paraId="50185673" w14:textId="1E4667D5" w:rsidR="00FC4C91" w:rsidRDefault="00FC4C91" w:rsidP="00FC4C91">
      <w:pPr>
        <w:pStyle w:val="1"/>
        <w:rPr>
          <w:caps w:val="0"/>
        </w:rPr>
      </w:pPr>
      <w:r w:rsidRPr="00D054B3">
        <w:lastRenderedPageBreak/>
        <w:t>Додаток </w:t>
      </w:r>
      <w:r>
        <w:rPr>
          <w:lang w:val="ru-RU"/>
        </w:rPr>
        <w:t>Г</w:t>
      </w:r>
      <w:r w:rsidRPr="00D054B3">
        <w:br/>
      </w:r>
      <w:r w:rsidRPr="00D054B3">
        <w:br/>
      </w:r>
      <w:r w:rsidRPr="00D054B3">
        <w:rPr>
          <w:caps w:val="0"/>
        </w:rPr>
        <w:t xml:space="preserve">Код сторінки </w:t>
      </w:r>
      <w:r w:rsidRPr="00FC4C91">
        <w:rPr>
          <w:caps w:val="0"/>
          <w:lang w:val="en-AU"/>
        </w:rPr>
        <w:t>JavaWEB_L1_OTO_</w:t>
      </w:r>
      <w:r>
        <w:rPr>
          <w:caps w:val="0"/>
          <w:lang w:val="en-AU"/>
        </w:rPr>
        <w:t>jsp</w:t>
      </w:r>
      <w:r w:rsidRPr="00D054B3">
        <w:rPr>
          <w:caps w:val="0"/>
        </w:rPr>
        <w:t>.</w:t>
      </w:r>
      <w:proofErr w:type="spellStart"/>
      <w:r w:rsidRPr="00D054B3">
        <w:rPr>
          <w:caps w:val="0"/>
        </w:rPr>
        <w:t>jsp</w:t>
      </w:r>
      <w:proofErr w:type="spellEnd"/>
    </w:p>
    <w:p w14:paraId="5C26D097" w14:textId="77777777" w:rsidR="00FC4C91" w:rsidRPr="00FC4C91" w:rsidRDefault="00FC4C91" w:rsidP="00FC4C9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</w:pP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&lt;%@ </w:t>
      </w:r>
      <w:proofErr w:type="spellStart"/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>page</w:t>
      </w:r>
      <w:proofErr w:type="spellEnd"/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import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="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com.example.webappovcharenkolab1task4.entity.Employee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" %&gt;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&lt;%@ </w:t>
      </w:r>
      <w:proofErr w:type="spellStart"/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>page</w:t>
      </w:r>
      <w:proofErr w:type="spellEnd"/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 xml:space="preserve">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import="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com.example.webappovcharenkolab1task4.entity.EmployeeList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" %&gt;</w:t>
      </w:r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&lt;%--</w:t>
      </w:r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</w:t>
      </w:r>
      <w:proofErr w:type="spellStart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Created</w:t>
      </w:r>
      <w:proofErr w:type="spellEnd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by</w:t>
      </w:r>
      <w:proofErr w:type="spellEnd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IntelliJ</w:t>
      </w:r>
      <w:proofErr w:type="spellEnd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IDEA.</w:t>
      </w:r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</w:t>
      </w:r>
      <w:proofErr w:type="spellStart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User</w:t>
      </w:r>
      <w:proofErr w:type="spellEnd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: 09662</w:t>
      </w:r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</w:t>
      </w:r>
      <w:proofErr w:type="spellStart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Date</w:t>
      </w:r>
      <w:proofErr w:type="spellEnd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: 12.09.2023</w:t>
      </w:r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</w:t>
      </w:r>
      <w:proofErr w:type="spellStart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Time</w:t>
      </w:r>
      <w:proofErr w:type="spellEnd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: 22:16</w:t>
      </w:r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</w:t>
      </w:r>
      <w:proofErr w:type="spellStart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To</w:t>
      </w:r>
      <w:proofErr w:type="spellEnd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change</w:t>
      </w:r>
      <w:proofErr w:type="spellEnd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this</w:t>
      </w:r>
      <w:proofErr w:type="spellEnd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template</w:t>
      </w:r>
      <w:proofErr w:type="spellEnd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use</w:t>
      </w:r>
      <w:proofErr w:type="spellEnd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File</w:t>
      </w:r>
      <w:proofErr w:type="spellEnd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| </w:t>
      </w:r>
      <w:proofErr w:type="spellStart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Settings</w:t>
      </w:r>
      <w:proofErr w:type="spellEnd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| </w:t>
      </w:r>
      <w:proofErr w:type="spellStart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File</w:t>
      </w:r>
      <w:proofErr w:type="spellEnd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Templates</w:t>
      </w:r>
      <w:proofErr w:type="spellEnd"/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.</w:t>
      </w:r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>--%&gt;</w:t>
      </w:r>
      <w:r w:rsidRPr="00FC4C91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&lt;%@ </w:t>
      </w:r>
      <w:proofErr w:type="spellStart"/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>page</w:t>
      </w:r>
      <w:proofErr w:type="spellEnd"/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contentType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text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/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html;charset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=UTF-8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"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language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java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" %&gt;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html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head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title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Tymur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KH-221b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title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head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body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&lt;h2&gt;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Employees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(JSP)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&lt;/h2&gt;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&lt;a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href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="./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login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To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Main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&lt;/a&gt;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table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tr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style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border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FC4C91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px 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solid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Name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style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border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FC4C91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px 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solid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birthday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style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border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FC4C91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px 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solid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gender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style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border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FC4C91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px 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solid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salary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style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border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FC4C91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px 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solid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programLanguage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tr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&lt;%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br/>
        <w:t xml:space="preserve">            </w:t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for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 xml:space="preserve">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(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Employee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 e : (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EmployeeList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)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request.getAttribute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(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list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)) {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br/>
        <w:t xml:space="preserve">        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%&gt;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br/>
        <w:t xml:space="preserve">        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tr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style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border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FC4C91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px 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solid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&lt;%=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e.getName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()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%&gt;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style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border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FC4C91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px 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solid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&lt;%=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e.getBirthday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()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%&gt;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style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border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FC4C91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px 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solid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&lt;%=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e.getGender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()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%&gt;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style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border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FC4C91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px 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solid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&lt;%=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e.getSalaryStr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()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%&gt;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style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border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FC4C91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px 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solid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&lt;%=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e.getProgramLanguage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()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%&gt;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tr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&lt;%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br/>
        <w:t xml:space="preserve">           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}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br/>
        <w:t xml:space="preserve">        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%&gt;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br/>
        <w:t xml:space="preserve">    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table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body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html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</w:p>
    <w:p w14:paraId="0E0A291A" w14:textId="77777777" w:rsidR="00FC4C91" w:rsidRPr="00FC4C91" w:rsidRDefault="00FC4C91" w:rsidP="00FC4C91">
      <w:pPr>
        <w:rPr>
          <w:lang w:val="uk-UA" w:eastAsia="ru-RU"/>
        </w:rPr>
      </w:pPr>
    </w:p>
    <w:p w14:paraId="177DCC6E" w14:textId="7373E5AD" w:rsidR="00FC4C91" w:rsidRDefault="00FC4C91" w:rsidP="00F427C9">
      <w:pPr>
        <w:ind w:firstLine="0"/>
      </w:pPr>
    </w:p>
    <w:p w14:paraId="403F01F4" w14:textId="4C3ABAE4" w:rsidR="00FC4C91" w:rsidRDefault="00FC4C91" w:rsidP="00F427C9">
      <w:pPr>
        <w:ind w:firstLine="0"/>
      </w:pPr>
    </w:p>
    <w:p w14:paraId="0420A116" w14:textId="72D07DD0" w:rsidR="00FC4C91" w:rsidRDefault="00FC4C91" w:rsidP="00F427C9">
      <w:pPr>
        <w:ind w:firstLine="0"/>
      </w:pPr>
    </w:p>
    <w:p w14:paraId="437796F0" w14:textId="5DE6511F" w:rsidR="00FC4C91" w:rsidRDefault="00FC4C91" w:rsidP="00F427C9">
      <w:pPr>
        <w:ind w:firstLine="0"/>
      </w:pPr>
    </w:p>
    <w:p w14:paraId="67C30D97" w14:textId="40ED594F" w:rsidR="00FC4C91" w:rsidRDefault="00FC4C91" w:rsidP="00F427C9">
      <w:pPr>
        <w:ind w:firstLine="0"/>
      </w:pPr>
    </w:p>
    <w:p w14:paraId="66B525B7" w14:textId="3F756AAB" w:rsidR="00FC4C91" w:rsidRDefault="00FC4C91" w:rsidP="00F427C9">
      <w:pPr>
        <w:ind w:firstLine="0"/>
      </w:pPr>
    </w:p>
    <w:p w14:paraId="44E7914F" w14:textId="46D9D647" w:rsidR="00FC4C91" w:rsidRDefault="00FC4C91" w:rsidP="00FC4C91">
      <w:pPr>
        <w:pStyle w:val="1"/>
        <w:rPr>
          <w:caps w:val="0"/>
        </w:rPr>
      </w:pPr>
      <w:r w:rsidRPr="00D054B3">
        <w:lastRenderedPageBreak/>
        <w:t>Додаток </w:t>
      </w:r>
      <w:r>
        <w:rPr>
          <w:lang w:val="ru-UA"/>
        </w:rPr>
        <w:t>Е</w:t>
      </w:r>
      <w:r w:rsidRPr="00D054B3">
        <w:br/>
      </w:r>
      <w:r w:rsidRPr="00D054B3">
        <w:br/>
      </w:r>
      <w:r w:rsidRPr="00D054B3">
        <w:rPr>
          <w:caps w:val="0"/>
        </w:rPr>
        <w:t xml:space="preserve">Код сторінки </w:t>
      </w:r>
      <w:r w:rsidRPr="00FC4C91">
        <w:rPr>
          <w:caps w:val="0"/>
          <w:lang w:val="en-AU"/>
        </w:rPr>
        <w:t>JavaWEB_L1_OTO_</w:t>
      </w:r>
      <w:r>
        <w:rPr>
          <w:caps w:val="0"/>
          <w:lang w:val="en-AU"/>
        </w:rPr>
        <w:t>jsp_jstl</w:t>
      </w:r>
      <w:r w:rsidRPr="00D054B3">
        <w:rPr>
          <w:caps w:val="0"/>
        </w:rPr>
        <w:t>.</w:t>
      </w:r>
      <w:proofErr w:type="spellStart"/>
      <w:r w:rsidRPr="00D054B3">
        <w:rPr>
          <w:caps w:val="0"/>
        </w:rPr>
        <w:t>jsp</w:t>
      </w:r>
      <w:proofErr w:type="spellEnd"/>
    </w:p>
    <w:p w14:paraId="009EAB47" w14:textId="77777777" w:rsidR="00FC4C91" w:rsidRPr="00FC4C91" w:rsidRDefault="00FC4C91" w:rsidP="00FC4C9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</w:pP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&lt;%@ </w:t>
      </w:r>
      <w:proofErr w:type="spellStart"/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>taglib</w:t>
      </w:r>
      <w:proofErr w:type="spellEnd"/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prefix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="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c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"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uri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="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http://java.sun.com/jsp/jstl/core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"%&gt;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&lt;%@ </w:t>
      </w:r>
      <w:proofErr w:type="spellStart"/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>taglib</w:t>
      </w:r>
      <w:proofErr w:type="spellEnd"/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prefix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fmt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"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uri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="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http://java.sun.com/jsp/jstl/fmt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" %&gt;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&lt;%@ </w:t>
      </w:r>
      <w:proofErr w:type="spellStart"/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>page</w:t>
      </w:r>
      <w:proofErr w:type="spellEnd"/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contentType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text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/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html;charset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=UTF-8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"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language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java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" %&gt;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html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head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title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Tymur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KH-221b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title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head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body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&lt;h2&gt;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Employees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(JSP+EI+JSTL)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&lt;/h2&gt;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&lt;a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href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="./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login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To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Main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&lt;/a&gt;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table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&lt;</w:t>
      </w:r>
      <w:proofErr w:type="spellStart"/>
      <w:r w:rsidRPr="00FC4C91">
        <w:rPr>
          <w:rFonts w:ascii="Courier New" w:eastAsia="Times New Roman" w:hAnsi="Courier New" w:cs="Courier New"/>
          <w:b/>
          <w:bCs/>
          <w:color w:val="C77DBB"/>
          <w:sz w:val="20"/>
          <w:szCs w:val="20"/>
          <w:shd w:val="clear" w:color="auto" w:fill="2B2D30"/>
          <w:lang w:val="ru-UA" w:eastAsia="ru-UA"/>
        </w:rPr>
        <w:t>c</w:t>
      </w:r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>:forEach</w:t>
      </w:r>
      <w:proofErr w:type="spellEnd"/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var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employee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 xml:space="preserve">"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items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="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${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list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}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    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tr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    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style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border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FC4C91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px 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solid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${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employee.name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}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       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&lt;</w:t>
      </w:r>
      <w:proofErr w:type="spellStart"/>
      <w:r w:rsidRPr="00FC4C91">
        <w:rPr>
          <w:rFonts w:ascii="Courier New" w:eastAsia="Times New Roman" w:hAnsi="Courier New" w:cs="Courier New"/>
          <w:b/>
          <w:bCs/>
          <w:color w:val="C77DBB"/>
          <w:sz w:val="20"/>
          <w:szCs w:val="20"/>
          <w:shd w:val="clear" w:color="auto" w:fill="2B2D30"/>
          <w:lang w:val="ru-UA" w:eastAsia="ru-UA"/>
        </w:rPr>
        <w:t>c</w:t>
      </w:r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>:if</w:t>
      </w:r>
      <w:proofErr w:type="spellEnd"/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test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="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${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employee.getYears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() &lt; </w:t>
      </w:r>
      <w:r w:rsidRPr="00FC4C91">
        <w:rPr>
          <w:rFonts w:ascii="Courier New" w:eastAsia="Times New Roman" w:hAnsi="Courier New" w:cs="Courier New"/>
          <w:color w:val="2AACB8"/>
          <w:sz w:val="20"/>
          <w:szCs w:val="20"/>
          <w:shd w:val="clear" w:color="auto" w:fill="2B2D30"/>
          <w:lang w:val="ru-UA" w:eastAsia="ru-UA"/>
        </w:rPr>
        <w:t xml:space="preserve">20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||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employee.getYears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() &gt; </w:t>
      </w:r>
      <w:r w:rsidRPr="00FC4C91">
        <w:rPr>
          <w:rFonts w:ascii="Courier New" w:eastAsia="Times New Roman" w:hAnsi="Courier New" w:cs="Courier New"/>
          <w:color w:val="2AACB8"/>
          <w:sz w:val="20"/>
          <w:szCs w:val="20"/>
          <w:shd w:val="clear" w:color="auto" w:fill="2B2D30"/>
          <w:lang w:val="ru-UA" w:eastAsia="ru-UA"/>
        </w:rPr>
        <w:t>30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}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            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style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border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FC4C91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px 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solid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${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employee.birthday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}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       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b/>
          <w:bCs/>
          <w:color w:val="C77DBB"/>
          <w:sz w:val="20"/>
          <w:szCs w:val="20"/>
          <w:shd w:val="clear" w:color="auto" w:fill="2B2D30"/>
          <w:lang w:val="ru-UA" w:eastAsia="ru-UA"/>
        </w:rPr>
        <w:t>c</w:t>
      </w:r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>:if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       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&lt;</w:t>
      </w:r>
      <w:proofErr w:type="spellStart"/>
      <w:r w:rsidRPr="00FC4C91">
        <w:rPr>
          <w:rFonts w:ascii="Courier New" w:eastAsia="Times New Roman" w:hAnsi="Courier New" w:cs="Courier New"/>
          <w:b/>
          <w:bCs/>
          <w:color w:val="C77DBB"/>
          <w:sz w:val="20"/>
          <w:szCs w:val="20"/>
          <w:shd w:val="clear" w:color="auto" w:fill="2B2D30"/>
          <w:lang w:val="ru-UA" w:eastAsia="ru-UA"/>
        </w:rPr>
        <w:t>c</w:t>
      </w:r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>:if</w:t>
      </w:r>
      <w:proofErr w:type="spellEnd"/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test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="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${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employee.getYears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() &gt;= </w:t>
      </w:r>
      <w:r w:rsidRPr="00FC4C91">
        <w:rPr>
          <w:rFonts w:ascii="Courier New" w:eastAsia="Times New Roman" w:hAnsi="Courier New" w:cs="Courier New"/>
          <w:color w:val="2AACB8"/>
          <w:sz w:val="20"/>
          <w:szCs w:val="20"/>
          <w:shd w:val="clear" w:color="auto" w:fill="2B2D30"/>
          <w:lang w:val="ru-UA" w:eastAsia="ru-UA"/>
        </w:rPr>
        <w:t xml:space="preserve">20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&amp;&amp;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employee.getYears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 xml:space="preserve">() &lt;= </w:t>
      </w:r>
      <w:r w:rsidRPr="00FC4C91">
        <w:rPr>
          <w:rFonts w:ascii="Courier New" w:eastAsia="Times New Roman" w:hAnsi="Courier New" w:cs="Courier New"/>
          <w:color w:val="2AACB8"/>
          <w:sz w:val="20"/>
          <w:szCs w:val="20"/>
          <w:shd w:val="clear" w:color="auto" w:fill="2B2D30"/>
          <w:lang w:val="ru-UA" w:eastAsia="ru-UA"/>
        </w:rPr>
        <w:t>30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}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            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style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background-color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darkgreen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;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border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FC4C91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px 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solid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${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employee.birthday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}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       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b/>
          <w:bCs/>
          <w:color w:val="C77DBB"/>
          <w:sz w:val="20"/>
          <w:szCs w:val="20"/>
          <w:shd w:val="clear" w:color="auto" w:fill="2B2D30"/>
          <w:lang w:val="ru-UA" w:eastAsia="ru-UA"/>
        </w:rPr>
        <w:t>c</w:t>
      </w:r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>:if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       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&lt;</w:t>
      </w:r>
      <w:proofErr w:type="spellStart"/>
      <w:r w:rsidRPr="00FC4C91">
        <w:rPr>
          <w:rFonts w:ascii="Courier New" w:eastAsia="Times New Roman" w:hAnsi="Courier New" w:cs="Courier New"/>
          <w:b/>
          <w:bCs/>
          <w:color w:val="C77DBB"/>
          <w:sz w:val="20"/>
          <w:szCs w:val="20"/>
          <w:shd w:val="clear" w:color="auto" w:fill="2B2D30"/>
          <w:lang w:val="ru-UA" w:eastAsia="ru-UA"/>
        </w:rPr>
        <w:t>c</w:t>
      </w:r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>:if</w:t>
      </w:r>
      <w:proofErr w:type="spellEnd"/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test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="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${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employee.gender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}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            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style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border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FC4C91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px 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solid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${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employee.getGender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()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}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       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b/>
          <w:bCs/>
          <w:color w:val="C77DBB"/>
          <w:sz w:val="20"/>
          <w:szCs w:val="20"/>
          <w:shd w:val="clear" w:color="auto" w:fill="2B2D30"/>
          <w:lang w:val="ru-UA" w:eastAsia="ru-UA"/>
        </w:rPr>
        <w:t>c</w:t>
      </w:r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>:if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       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&lt;</w:t>
      </w:r>
      <w:proofErr w:type="spellStart"/>
      <w:r w:rsidRPr="00FC4C91">
        <w:rPr>
          <w:rFonts w:ascii="Courier New" w:eastAsia="Times New Roman" w:hAnsi="Courier New" w:cs="Courier New"/>
          <w:b/>
          <w:bCs/>
          <w:color w:val="C77DBB"/>
          <w:sz w:val="20"/>
          <w:szCs w:val="20"/>
          <w:shd w:val="clear" w:color="auto" w:fill="2B2D30"/>
          <w:lang w:val="ru-UA" w:eastAsia="ru-UA"/>
        </w:rPr>
        <w:t>c</w:t>
      </w:r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>:if</w:t>
      </w:r>
      <w:proofErr w:type="spellEnd"/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test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="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${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!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employee.gender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}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            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style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background-color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palevioletred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;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border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FC4C91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px 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solid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${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employee.getGender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()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}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       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b/>
          <w:bCs/>
          <w:color w:val="C77DBB"/>
          <w:sz w:val="20"/>
          <w:szCs w:val="20"/>
          <w:shd w:val="clear" w:color="auto" w:fill="2B2D30"/>
          <w:lang w:val="ru-UA" w:eastAsia="ru-UA"/>
        </w:rPr>
        <w:t>c</w:t>
      </w:r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>:if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        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style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border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FC4C91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px 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solid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&lt;</w:t>
      </w:r>
      <w:proofErr w:type="spellStart"/>
      <w:r w:rsidRPr="00FC4C91">
        <w:rPr>
          <w:rFonts w:ascii="Courier New" w:eastAsia="Times New Roman" w:hAnsi="Courier New" w:cs="Courier New"/>
          <w:b/>
          <w:bCs/>
          <w:color w:val="C77DBB"/>
          <w:sz w:val="20"/>
          <w:szCs w:val="20"/>
          <w:shd w:val="clear" w:color="auto" w:fill="2B2D30"/>
          <w:lang w:val="ru-UA" w:eastAsia="ru-UA"/>
        </w:rPr>
        <w:t>fmt</w:t>
      </w:r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>:formatNumber</w:t>
      </w:r>
      <w:proofErr w:type="spellEnd"/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type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currency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 xml:space="preserve">"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currencySymbol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B2D30"/>
          <w:lang w:val="ru-UA" w:eastAsia="ru-UA"/>
        </w:rPr>
        <w:t>="uah"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${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employee.getSalary()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}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&lt;/</w:t>
      </w:r>
      <w:r w:rsidRPr="00FC4C91">
        <w:rPr>
          <w:rFonts w:ascii="Courier New" w:eastAsia="Times New Roman" w:hAnsi="Courier New" w:cs="Courier New"/>
          <w:b/>
          <w:bCs/>
          <w:color w:val="C77DBB"/>
          <w:sz w:val="20"/>
          <w:szCs w:val="20"/>
          <w:shd w:val="clear" w:color="auto" w:fill="2B2D30"/>
          <w:lang w:val="ru-UA" w:eastAsia="ru-UA"/>
        </w:rPr>
        <w:t>fmt</w:t>
      </w:r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>:formatNumber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&lt;/td&gt;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    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style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border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FC4C91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px 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solid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${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employee.programLanguage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ru-UA" w:eastAsia="ru-UA"/>
        </w:rPr>
        <w:t>}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    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tr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b/>
          <w:bCs/>
          <w:color w:val="C77DBB"/>
          <w:sz w:val="20"/>
          <w:szCs w:val="20"/>
          <w:shd w:val="clear" w:color="auto" w:fill="2B2D30"/>
          <w:lang w:val="ru-UA" w:eastAsia="ru-UA"/>
        </w:rPr>
        <w:t>c</w:t>
      </w:r>
      <w:r w:rsidRPr="00FC4C91">
        <w:rPr>
          <w:rFonts w:ascii="Courier New" w:eastAsia="Times New Roman" w:hAnsi="Courier New" w:cs="Courier New"/>
          <w:b/>
          <w:bCs/>
          <w:color w:val="CF8E6D"/>
          <w:sz w:val="20"/>
          <w:szCs w:val="20"/>
          <w:shd w:val="clear" w:color="auto" w:fill="2B2D30"/>
          <w:lang w:val="ru-UA" w:eastAsia="ru-UA"/>
        </w:rPr>
        <w:t>:forEach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table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body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html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</w:p>
    <w:p w14:paraId="2DFE3E08" w14:textId="77777777" w:rsidR="00FC4C91" w:rsidRPr="00FC4C91" w:rsidRDefault="00FC4C91" w:rsidP="00FC4C91">
      <w:pPr>
        <w:rPr>
          <w:lang w:val="uk-UA" w:eastAsia="ru-RU"/>
        </w:rPr>
      </w:pPr>
    </w:p>
    <w:p w14:paraId="1689F0CC" w14:textId="64FF15D9" w:rsidR="00FC4C91" w:rsidRDefault="00FC4C91" w:rsidP="00F427C9">
      <w:pPr>
        <w:ind w:firstLine="0"/>
      </w:pPr>
    </w:p>
    <w:p w14:paraId="28F614A7" w14:textId="038316F3" w:rsidR="00FC4C91" w:rsidRDefault="00FC4C91" w:rsidP="00F427C9">
      <w:pPr>
        <w:ind w:firstLine="0"/>
      </w:pPr>
    </w:p>
    <w:p w14:paraId="5714184E" w14:textId="38F552BC" w:rsidR="00FC4C91" w:rsidRDefault="00FC4C91" w:rsidP="00F427C9">
      <w:pPr>
        <w:ind w:firstLine="0"/>
      </w:pPr>
    </w:p>
    <w:p w14:paraId="3673CD70" w14:textId="139D250C" w:rsidR="00FC4C91" w:rsidRDefault="00FC4C91" w:rsidP="00F427C9">
      <w:pPr>
        <w:ind w:firstLine="0"/>
      </w:pPr>
    </w:p>
    <w:p w14:paraId="0EA2EB4B" w14:textId="1B295CFD" w:rsidR="00FC4C91" w:rsidRDefault="00FC4C91" w:rsidP="00F427C9">
      <w:pPr>
        <w:ind w:firstLine="0"/>
      </w:pPr>
    </w:p>
    <w:p w14:paraId="1CE106FE" w14:textId="7FD5F0C6" w:rsidR="00FC4C91" w:rsidRDefault="00FC4C91" w:rsidP="00F427C9">
      <w:pPr>
        <w:ind w:firstLine="0"/>
      </w:pPr>
    </w:p>
    <w:p w14:paraId="2CF6BC1F" w14:textId="74186007" w:rsidR="00FC4C91" w:rsidRDefault="00FC4C91" w:rsidP="00FC4C91">
      <w:pPr>
        <w:pStyle w:val="1"/>
        <w:rPr>
          <w:caps w:val="0"/>
          <w:lang w:val="en-US"/>
        </w:rPr>
      </w:pPr>
      <w:r w:rsidRPr="00D054B3">
        <w:lastRenderedPageBreak/>
        <w:t>Додаток </w:t>
      </w:r>
      <w:r>
        <w:rPr>
          <w:lang w:val="ru-RU"/>
        </w:rPr>
        <w:t>є</w:t>
      </w:r>
      <w:r w:rsidRPr="00D054B3">
        <w:br/>
      </w:r>
      <w:r w:rsidRPr="00D054B3">
        <w:br/>
      </w:r>
      <w:r w:rsidRPr="00D054B3">
        <w:rPr>
          <w:caps w:val="0"/>
        </w:rPr>
        <w:t xml:space="preserve">Код сторінки </w:t>
      </w:r>
      <w:r w:rsidRPr="00FC4C91">
        <w:rPr>
          <w:caps w:val="0"/>
          <w:lang w:val="en-AU"/>
        </w:rPr>
        <w:t>JavaWEB_L1_OTO</w:t>
      </w:r>
      <w:r w:rsidRPr="00D054B3">
        <w:rPr>
          <w:caps w:val="0"/>
        </w:rPr>
        <w:t>.</w:t>
      </w:r>
      <w:r>
        <w:rPr>
          <w:caps w:val="0"/>
          <w:lang w:val="en-US"/>
        </w:rPr>
        <w:t>html</w:t>
      </w:r>
    </w:p>
    <w:p w14:paraId="10E9D079" w14:textId="77777777" w:rsidR="00FC4C91" w:rsidRPr="00FC4C91" w:rsidRDefault="00FC4C91" w:rsidP="00FC4C9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</w:pP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&lt;!DOCTYPE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html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html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lang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en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head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meta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charset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="UTF-8"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title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Tymur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KH-221b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title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head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body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&lt;h1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style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font-weight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bold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Logging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system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&lt;/h1&gt;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form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action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="./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login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"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method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post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label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for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login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"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style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font-weight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bold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Username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label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input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id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login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"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name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login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"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type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text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"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placeholder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Login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br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label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for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password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"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style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font-weight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bold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Password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label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input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id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password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"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name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password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"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type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text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"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placeholder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Password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br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    &lt;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button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type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submit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"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style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="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background-color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darkgray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; </w:t>
      </w:r>
      <w:proofErr w:type="spellStart"/>
      <w:r w:rsidRPr="00FC4C91">
        <w:rPr>
          <w:rFonts w:ascii="Courier New" w:eastAsia="Times New Roman" w:hAnsi="Courier New" w:cs="Courier New"/>
          <w:color w:val="BABABA"/>
          <w:sz w:val="20"/>
          <w:szCs w:val="20"/>
          <w:lang w:val="ru-UA" w:eastAsia="ru-UA"/>
        </w:rPr>
        <w:t>border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FC4C91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px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Go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to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tasks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button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 xml:space="preserve">    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form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body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br/>
        <w:t>&lt;/</w:t>
      </w:r>
      <w:proofErr w:type="spellStart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html</w:t>
      </w:r>
      <w:proofErr w:type="spellEnd"/>
      <w:r w:rsidRPr="00FC4C91">
        <w:rPr>
          <w:rFonts w:ascii="Courier New" w:eastAsia="Times New Roman" w:hAnsi="Courier New" w:cs="Courier New"/>
          <w:color w:val="D5B778"/>
          <w:sz w:val="20"/>
          <w:szCs w:val="20"/>
          <w:lang w:val="ru-UA" w:eastAsia="ru-UA"/>
        </w:rPr>
        <w:t>&gt;</w:t>
      </w:r>
    </w:p>
    <w:p w14:paraId="33F66570" w14:textId="77777777" w:rsidR="00FC4C91" w:rsidRPr="00FC4C91" w:rsidRDefault="00FC4C91" w:rsidP="00FC4C91">
      <w:pPr>
        <w:rPr>
          <w:lang w:val="en-AU" w:eastAsia="ru-RU"/>
        </w:rPr>
      </w:pPr>
    </w:p>
    <w:p w14:paraId="4D82C61A" w14:textId="0CEB42F2" w:rsidR="00FC4C91" w:rsidRDefault="00FC4C91" w:rsidP="00F427C9">
      <w:pPr>
        <w:ind w:firstLine="0"/>
      </w:pPr>
    </w:p>
    <w:p w14:paraId="3873FD01" w14:textId="54BDE6F4" w:rsidR="00FC4C91" w:rsidRDefault="00FC4C91" w:rsidP="00F427C9">
      <w:pPr>
        <w:ind w:firstLine="0"/>
      </w:pPr>
    </w:p>
    <w:p w14:paraId="14520572" w14:textId="29A7A1FC" w:rsidR="00FC4C91" w:rsidRDefault="00FC4C91" w:rsidP="00F427C9">
      <w:pPr>
        <w:ind w:firstLine="0"/>
      </w:pPr>
    </w:p>
    <w:p w14:paraId="1EFE0389" w14:textId="11DA6116" w:rsidR="00FC4C91" w:rsidRDefault="00FC4C91" w:rsidP="00F427C9">
      <w:pPr>
        <w:ind w:firstLine="0"/>
      </w:pPr>
    </w:p>
    <w:p w14:paraId="01CB32F5" w14:textId="6B6E89B0" w:rsidR="00FC4C91" w:rsidRDefault="00FC4C91" w:rsidP="00F427C9">
      <w:pPr>
        <w:ind w:firstLine="0"/>
      </w:pPr>
    </w:p>
    <w:p w14:paraId="0AA516FC" w14:textId="7A6F7744" w:rsidR="00FC4C91" w:rsidRDefault="00FC4C91" w:rsidP="00F427C9">
      <w:pPr>
        <w:ind w:firstLine="0"/>
      </w:pPr>
    </w:p>
    <w:p w14:paraId="213F74F9" w14:textId="1A77454F" w:rsidR="00FC4C91" w:rsidRDefault="00FC4C91" w:rsidP="00F427C9">
      <w:pPr>
        <w:ind w:firstLine="0"/>
      </w:pPr>
    </w:p>
    <w:p w14:paraId="6CAA9ACC" w14:textId="68017FAA" w:rsidR="00FC4C91" w:rsidRDefault="00FC4C91" w:rsidP="00F427C9">
      <w:pPr>
        <w:ind w:firstLine="0"/>
      </w:pPr>
    </w:p>
    <w:p w14:paraId="1C8B8AD4" w14:textId="3059BA56" w:rsidR="00FC4C91" w:rsidRDefault="00FC4C91" w:rsidP="00F427C9">
      <w:pPr>
        <w:ind w:firstLine="0"/>
      </w:pPr>
    </w:p>
    <w:p w14:paraId="7D4E4E7A" w14:textId="4025AB56" w:rsidR="00FC4C91" w:rsidRDefault="00FC4C91" w:rsidP="00F427C9">
      <w:pPr>
        <w:ind w:firstLine="0"/>
      </w:pPr>
    </w:p>
    <w:p w14:paraId="002AD664" w14:textId="066F6D22" w:rsidR="00FC4C91" w:rsidRDefault="00FC4C91" w:rsidP="00F427C9">
      <w:pPr>
        <w:ind w:firstLine="0"/>
      </w:pPr>
    </w:p>
    <w:p w14:paraId="7BBA6AAB" w14:textId="399B2EF9" w:rsidR="00FC4C91" w:rsidRDefault="00FC4C91" w:rsidP="00F427C9">
      <w:pPr>
        <w:ind w:firstLine="0"/>
      </w:pPr>
    </w:p>
    <w:p w14:paraId="1165DC1A" w14:textId="0BB99C87" w:rsidR="00FC4C91" w:rsidRDefault="00FC4C91" w:rsidP="00F427C9">
      <w:pPr>
        <w:ind w:firstLine="0"/>
      </w:pPr>
    </w:p>
    <w:p w14:paraId="6AB69AAB" w14:textId="7A5871BA" w:rsidR="00FC4C91" w:rsidRDefault="00FC4C91" w:rsidP="00F427C9">
      <w:pPr>
        <w:ind w:firstLine="0"/>
      </w:pPr>
    </w:p>
    <w:p w14:paraId="2E0FE415" w14:textId="32ADC8AE" w:rsidR="00FC4C91" w:rsidRDefault="00FC4C91" w:rsidP="00F427C9">
      <w:pPr>
        <w:ind w:firstLine="0"/>
      </w:pPr>
    </w:p>
    <w:p w14:paraId="4FF886E3" w14:textId="0C5B9DD7" w:rsidR="00FC4C91" w:rsidRDefault="00FC4C91" w:rsidP="00F427C9">
      <w:pPr>
        <w:ind w:firstLine="0"/>
      </w:pPr>
    </w:p>
    <w:p w14:paraId="20DA1689" w14:textId="228E6718" w:rsidR="00FC4C91" w:rsidRDefault="00FC4C91" w:rsidP="00FC4C91">
      <w:pPr>
        <w:pStyle w:val="1"/>
        <w:rPr>
          <w:caps w:val="0"/>
          <w:lang w:val="en-AU"/>
        </w:rPr>
      </w:pPr>
      <w:r w:rsidRPr="00D054B3">
        <w:lastRenderedPageBreak/>
        <w:t>Додаток </w:t>
      </w:r>
      <w:r>
        <w:rPr>
          <w:lang w:val="ru-RU"/>
        </w:rPr>
        <w:t>ж</w:t>
      </w:r>
      <w:r w:rsidRPr="00D054B3">
        <w:br/>
      </w:r>
      <w:r w:rsidRPr="00D054B3">
        <w:br/>
      </w:r>
      <w:r w:rsidRPr="00D054B3">
        <w:rPr>
          <w:caps w:val="0"/>
        </w:rPr>
        <w:t xml:space="preserve">Код </w:t>
      </w:r>
      <w:proofErr w:type="spellStart"/>
      <w:r>
        <w:rPr>
          <w:caps w:val="0"/>
          <w:lang w:val="ru-UA"/>
        </w:rPr>
        <w:t>класу</w:t>
      </w:r>
      <w:proofErr w:type="spellEnd"/>
      <w:r>
        <w:rPr>
          <w:caps w:val="0"/>
          <w:lang w:val="ru-UA"/>
        </w:rPr>
        <w:t xml:space="preserve"> </w:t>
      </w:r>
      <w:proofErr w:type="spellStart"/>
      <w:r>
        <w:rPr>
          <w:caps w:val="0"/>
          <w:lang w:val="en-AU"/>
        </w:rPr>
        <w:t>LoginServlet</w:t>
      </w:r>
      <w:proofErr w:type="spellEnd"/>
    </w:p>
    <w:p w14:paraId="391B0B55" w14:textId="77777777" w:rsidR="00FC4C91" w:rsidRPr="00FC4C91" w:rsidRDefault="00FC4C91" w:rsidP="00FC4C9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</w:pP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package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com.example.webappovcharenkolab1task4.servlets;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java.io.*;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javax.servlet.ServletException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javax.servlet.http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.*;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javax.servlet.annotation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.*;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C4C91">
        <w:rPr>
          <w:rFonts w:ascii="Courier New" w:eastAsia="Times New Roman" w:hAnsi="Courier New" w:cs="Courier New"/>
          <w:color w:val="B3AE60"/>
          <w:sz w:val="20"/>
          <w:szCs w:val="20"/>
          <w:lang w:val="ru-UA" w:eastAsia="ru-UA"/>
        </w:rPr>
        <w:t>@WebServlet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(name = 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helloServlet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value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"/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login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public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class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LoginServlet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extends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HttpServlet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{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public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void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56A8F5"/>
          <w:sz w:val="20"/>
          <w:szCs w:val="20"/>
          <w:lang w:val="ru-UA" w:eastAsia="ru-UA"/>
        </w:rPr>
        <w:t>init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 {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}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FC4C91">
        <w:rPr>
          <w:rFonts w:ascii="Courier New" w:eastAsia="Times New Roman" w:hAnsi="Courier New" w:cs="Courier New"/>
          <w:color w:val="B3AE60"/>
          <w:sz w:val="20"/>
          <w:szCs w:val="20"/>
          <w:lang w:val="ru-UA" w:eastAsia="ru-UA"/>
        </w:rPr>
        <w:t>@Override</w:t>
      </w:r>
      <w:r w:rsidRPr="00FC4C91">
        <w:rPr>
          <w:rFonts w:ascii="Courier New" w:eastAsia="Times New Roman" w:hAnsi="Courier New" w:cs="Courier New"/>
          <w:color w:val="B3AE60"/>
          <w:sz w:val="20"/>
          <w:szCs w:val="20"/>
          <w:lang w:val="ru-UA" w:eastAsia="ru-UA"/>
        </w:rPr>
        <w:br/>
        <w:t xml:space="preserve">    </w:t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protected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void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56A8F5"/>
          <w:sz w:val="20"/>
          <w:szCs w:val="20"/>
          <w:lang w:val="ru-UA" w:eastAsia="ru-UA"/>
        </w:rPr>
        <w:t>doGet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HttpServletRequest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req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HttpServletResponse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resp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) </w:t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throws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ServletException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IOException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{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req.getRequestDispatcher(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"/JavaWEB_L1_OTO_main.jsp"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).include(req,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resp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}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FC4C91">
        <w:rPr>
          <w:rFonts w:ascii="Courier New" w:eastAsia="Times New Roman" w:hAnsi="Courier New" w:cs="Courier New"/>
          <w:color w:val="B3AE60"/>
          <w:sz w:val="20"/>
          <w:szCs w:val="20"/>
          <w:lang w:val="ru-UA" w:eastAsia="ru-UA"/>
        </w:rPr>
        <w:t>@Override</w:t>
      </w:r>
      <w:r w:rsidRPr="00FC4C91">
        <w:rPr>
          <w:rFonts w:ascii="Courier New" w:eastAsia="Times New Roman" w:hAnsi="Courier New" w:cs="Courier New"/>
          <w:color w:val="B3AE60"/>
          <w:sz w:val="20"/>
          <w:szCs w:val="20"/>
          <w:lang w:val="ru-UA" w:eastAsia="ru-UA"/>
        </w:rPr>
        <w:br/>
        <w:t xml:space="preserve">    </w:t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protected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void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56A8F5"/>
          <w:sz w:val="20"/>
          <w:szCs w:val="20"/>
          <w:lang w:val="ru-UA" w:eastAsia="ru-UA"/>
        </w:rPr>
        <w:t>doPost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HttpServletRequest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req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HttpServletResponse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resp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) </w:t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throws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ServletException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IOException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{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String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login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req.getParameter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login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String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password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req.getParameter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password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login.equals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user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) &amp;&amp;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password.equals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user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)) {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doGet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req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resp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}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}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public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void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56A8F5"/>
          <w:sz w:val="20"/>
          <w:szCs w:val="20"/>
          <w:lang w:val="ru-UA" w:eastAsia="ru-UA"/>
        </w:rPr>
        <w:t>destroy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 {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}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>}</w:t>
      </w:r>
    </w:p>
    <w:p w14:paraId="4C15B579" w14:textId="77777777" w:rsidR="00FC4C91" w:rsidRPr="00FC4C91" w:rsidRDefault="00FC4C91" w:rsidP="00FC4C91">
      <w:pPr>
        <w:rPr>
          <w:lang w:eastAsia="ru-RU"/>
        </w:rPr>
      </w:pPr>
    </w:p>
    <w:p w14:paraId="31C2FFBF" w14:textId="5B126E95" w:rsidR="00FC4C91" w:rsidRDefault="00FC4C91" w:rsidP="00F427C9">
      <w:pPr>
        <w:ind w:firstLine="0"/>
      </w:pPr>
    </w:p>
    <w:p w14:paraId="6D2940F6" w14:textId="62AE20B7" w:rsidR="00FC4C91" w:rsidRDefault="00FC4C91" w:rsidP="00F427C9">
      <w:pPr>
        <w:ind w:firstLine="0"/>
      </w:pPr>
    </w:p>
    <w:p w14:paraId="4D29F65B" w14:textId="5DDCCDC9" w:rsidR="00FC4C91" w:rsidRDefault="00FC4C91" w:rsidP="00F427C9">
      <w:pPr>
        <w:ind w:firstLine="0"/>
      </w:pPr>
    </w:p>
    <w:p w14:paraId="7ACF71DB" w14:textId="034FD699" w:rsidR="00FC4C91" w:rsidRDefault="00FC4C91" w:rsidP="00F427C9">
      <w:pPr>
        <w:ind w:firstLine="0"/>
      </w:pPr>
    </w:p>
    <w:p w14:paraId="28E85EC3" w14:textId="758814A3" w:rsidR="00FC4C91" w:rsidRDefault="00FC4C91" w:rsidP="00F427C9">
      <w:pPr>
        <w:ind w:firstLine="0"/>
      </w:pPr>
    </w:p>
    <w:p w14:paraId="008CB218" w14:textId="30990661" w:rsidR="00FC4C91" w:rsidRDefault="00FC4C91" w:rsidP="00F427C9">
      <w:pPr>
        <w:ind w:firstLine="0"/>
      </w:pPr>
    </w:p>
    <w:p w14:paraId="799691E6" w14:textId="20682805" w:rsidR="00FC4C91" w:rsidRDefault="00FC4C91" w:rsidP="00F427C9">
      <w:pPr>
        <w:ind w:firstLine="0"/>
      </w:pPr>
    </w:p>
    <w:p w14:paraId="56D402A2" w14:textId="1E75F13F" w:rsidR="00FC4C91" w:rsidRDefault="00FC4C91" w:rsidP="00F427C9">
      <w:pPr>
        <w:ind w:firstLine="0"/>
      </w:pPr>
    </w:p>
    <w:p w14:paraId="2DB4C30C" w14:textId="0AAB6FF1" w:rsidR="00FC4C91" w:rsidRDefault="00FC4C91" w:rsidP="00F427C9">
      <w:pPr>
        <w:ind w:firstLine="0"/>
      </w:pPr>
    </w:p>
    <w:p w14:paraId="6DF21616" w14:textId="3A7D9255" w:rsidR="00FC4C91" w:rsidRDefault="00FC4C91" w:rsidP="00F427C9">
      <w:pPr>
        <w:ind w:firstLine="0"/>
      </w:pPr>
    </w:p>
    <w:p w14:paraId="4F58C1AB" w14:textId="7D85F9B2" w:rsidR="00FC4C91" w:rsidRDefault="00FC4C91" w:rsidP="00FC4C91">
      <w:pPr>
        <w:pStyle w:val="1"/>
        <w:rPr>
          <w:caps w:val="0"/>
          <w:lang w:val="en-AU"/>
        </w:rPr>
      </w:pPr>
      <w:r w:rsidRPr="00D054B3">
        <w:lastRenderedPageBreak/>
        <w:t>Додаток </w:t>
      </w:r>
      <w:r>
        <w:rPr>
          <w:lang w:val="ru-RU"/>
        </w:rPr>
        <w:t>З</w:t>
      </w:r>
      <w:r w:rsidRPr="00D054B3">
        <w:br/>
      </w:r>
      <w:r w:rsidRPr="00D054B3">
        <w:br/>
      </w:r>
      <w:r w:rsidRPr="00D054B3">
        <w:rPr>
          <w:caps w:val="0"/>
        </w:rPr>
        <w:t xml:space="preserve">Код </w:t>
      </w:r>
      <w:proofErr w:type="spellStart"/>
      <w:r>
        <w:rPr>
          <w:caps w:val="0"/>
          <w:lang w:val="ru-UA"/>
        </w:rPr>
        <w:t>класу</w:t>
      </w:r>
      <w:proofErr w:type="spellEnd"/>
      <w:r>
        <w:rPr>
          <w:caps w:val="0"/>
          <w:lang w:val="ru-UA"/>
        </w:rPr>
        <w:t xml:space="preserve"> </w:t>
      </w:r>
      <w:proofErr w:type="spellStart"/>
      <w:r>
        <w:rPr>
          <w:caps w:val="0"/>
          <w:lang w:val="en-AU"/>
        </w:rPr>
        <w:t>JspServlet</w:t>
      </w:r>
      <w:proofErr w:type="spellEnd"/>
    </w:p>
    <w:p w14:paraId="0EE18556" w14:textId="77777777" w:rsidR="00FC4C91" w:rsidRPr="00FC4C91" w:rsidRDefault="00FC4C91" w:rsidP="00FC4C9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</w:pP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package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com.example.webappovcharenkolab1task4.servlets;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com.example.webappovcharenkolab1task4.entity.Employee;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com.example.webappovcharenkolab1task4.entity.EmployeeList;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javax.servlet.ServletException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javax.servlet.annotation.</w:t>
      </w:r>
      <w:r w:rsidRPr="00FC4C91">
        <w:rPr>
          <w:rFonts w:ascii="Courier New" w:eastAsia="Times New Roman" w:hAnsi="Courier New" w:cs="Courier New"/>
          <w:color w:val="B3AE60"/>
          <w:sz w:val="20"/>
          <w:szCs w:val="20"/>
          <w:lang w:val="ru-UA" w:eastAsia="ru-UA"/>
        </w:rPr>
        <w:t>WebServlet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javax.servlet.http.HttpServlet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javax.servlet.http.HttpServletRequest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javax.servlet.http.HttpServletResponse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java.io.IOException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java.util.List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C4C91">
        <w:rPr>
          <w:rFonts w:ascii="Courier New" w:eastAsia="Times New Roman" w:hAnsi="Courier New" w:cs="Courier New"/>
          <w:color w:val="B3AE60"/>
          <w:sz w:val="20"/>
          <w:szCs w:val="20"/>
          <w:lang w:val="ru-UA" w:eastAsia="ru-UA"/>
        </w:rPr>
        <w:t>@WebServlet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"/show-jsp"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public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class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JspServlet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extends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HttpServlet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{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FC4C91">
        <w:rPr>
          <w:rFonts w:ascii="Courier New" w:eastAsia="Times New Roman" w:hAnsi="Courier New" w:cs="Courier New"/>
          <w:color w:val="B3AE60"/>
          <w:sz w:val="20"/>
          <w:szCs w:val="20"/>
          <w:lang w:val="ru-UA" w:eastAsia="ru-UA"/>
        </w:rPr>
        <w:t>@Override</w:t>
      </w:r>
      <w:r w:rsidRPr="00FC4C91">
        <w:rPr>
          <w:rFonts w:ascii="Courier New" w:eastAsia="Times New Roman" w:hAnsi="Courier New" w:cs="Courier New"/>
          <w:color w:val="B3AE60"/>
          <w:sz w:val="20"/>
          <w:szCs w:val="20"/>
          <w:lang w:val="ru-UA" w:eastAsia="ru-UA"/>
        </w:rPr>
        <w:br/>
        <w:t xml:space="preserve">    </w:t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protected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void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56A8F5"/>
          <w:sz w:val="20"/>
          <w:szCs w:val="20"/>
          <w:lang w:val="ru-UA" w:eastAsia="ru-UA"/>
        </w:rPr>
        <w:t>doGet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HttpServletRequest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req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HttpServletResponse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resp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) </w:t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throws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ServletException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IOException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{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List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&lt;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Employee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&gt;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list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EmployeeList.</w:t>
      </w:r>
      <w:r w:rsidRPr="00FC4C9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ru-UA" w:eastAsia="ru-UA"/>
        </w:rPr>
        <w:t>getInstance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req.setAttribute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list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list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req.getRequestDispatcher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"/JavaWEB_L1_OTO_jsp.jsp"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).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include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req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resp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}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>}</w:t>
      </w:r>
    </w:p>
    <w:p w14:paraId="17C92C82" w14:textId="77777777" w:rsidR="00FC4C91" w:rsidRPr="00FC4C91" w:rsidRDefault="00FC4C91" w:rsidP="00FC4C91">
      <w:pPr>
        <w:rPr>
          <w:lang w:val="en-AU" w:eastAsia="ru-RU"/>
        </w:rPr>
      </w:pPr>
    </w:p>
    <w:p w14:paraId="7E63A25D" w14:textId="77777777" w:rsidR="00FC4C91" w:rsidRDefault="00FC4C91" w:rsidP="00F427C9">
      <w:pPr>
        <w:ind w:firstLine="0"/>
      </w:pPr>
    </w:p>
    <w:p w14:paraId="529C11B5" w14:textId="48602219" w:rsidR="00FC4C91" w:rsidRDefault="00FC4C91" w:rsidP="00F427C9">
      <w:pPr>
        <w:ind w:firstLine="0"/>
      </w:pPr>
    </w:p>
    <w:p w14:paraId="2B08EEA7" w14:textId="10B840C8" w:rsidR="00FC4C91" w:rsidRDefault="00FC4C91" w:rsidP="00F427C9">
      <w:pPr>
        <w:ind w:firstLine="0"/>
      </w:pPr>
    </w:p>
    <w:p w14:paraId="0799F068" w14:textId="37A87EA7" w:rsidR="00FC4C91" w:rsidRDefault="00FC4C91" w:rsidP="00F427C9">
      <w:pPr>
        <w:ind w:firstLine="0"/>
      </w:pPr>
    </w:p>
    <w:p w14:paraId="560FA156" w14:textId="30AD43D3" w:rsidR="00FC4C91" w:rsidRDefault="00FC4C91" w:rsidP="00F427C9">
      <w:pPr>
        <w:ind w:firstLine="0"/>
      </w:pPr>
    </w:p>
    <w:p w14:paraId="020FB87E" w14:textId="30256E26" w:rsidR="00FC4C91" w:rsidRDefault="00FC4C91" w:rsidP="00F427C9">
      <w:pPr>
        <w:ind w:firstLine="0"/>
      </w:pPr>
    </w:p>
    <w:p w14:paraId="26FF8060" w14:textId="32ECA1D1" w:rsidR="00FC4C91" w:rsidRDefault="00FC4C91" w:rsidP="00F427C9">
      <w:pPr>
        <w:ind w:firstLine="0"/>
      </w:pPr>
    </w:p>
    <w:p w14:paraId="3B089895" w14:textId="53D254CF" w:rsidR="00FC4C91" w:rsidRDefault="00FC4C91" w:rsidP="00F427C9">
      <w:pPr>
        <w:ind w:firstLine="0"/>
      </w:pPr>
    </w:p>
    <w:p w14:paraId="470C6A62" w14:textId="4259FBA2" w:rsidR="00FC4C91" w:rsidRDefault="00FC4C91" w:rsidP="00F427C9">
      <w:pPr>
        <w:ind w:firstLine="0"/>
      </w:pPr>
    </w:p>
    <w:p w14:paraId="11173B03" w14:textId="433FAEAB" w:rsidR="00FC4C91" w:rsidRDefault="00FC4C91" w:rsidP="00F427C9">
      <w:pPr>
        <w:ind w:firstLine="0"/>
      </w:pPr>
    </w:p>
    <w:p w14:paraId="7D1CA205" w14:textId="4E809A18" w:rsidR="00FC4C91" w:rsidRDefault="00FC4C91" w:rsidP="00F427C9">
      <w:pPr>
        <w:ind w:firstLine="0"/>
      </w:pPr>
    </w:p>
    <w:p w14:paraId="36A4635C" w14:textId="5B8495B0" w:rsidR="00FC4C91" w:rsidRDefault="00FC4C91" w:rsidP="00F427C9">
      <w:pPr>
        <w:ind w:firstLine="0"/>
      </w:pPr>
    </w:p>
    <w:p w14:paraId="086F75E7" w14:textId="66FB00BC" w:rsidR="00FC4C91" w:rsidRDefault="00FC4C91" w:rsidP="00F427C9">
      <w:pPr>
        <w:ind w:firstLine="0"/>
      </w:pPr>
    </w:p>
    <w:p w14:paraId="0ABCF53C" w14:textId="16911159" w:rsidR="00FC4C91" w:rsidRDefault="00FC4C91" w:rsidP="00FC4C91">
      <w:pPr>
        <w:pStyle w:val="1"/>
        <w:rPr>
          <w:caps w:val="0"/>
          <w:lang w:val="en-AU"/>
        </w:rPr>
      </w:pPr>
      <w:r w:rsidRPr="00D054B3">
        <w:lastRenderedPageBreak/>
        <w:t>Додаток </w:t>
      </w:r>
      <w:r>
        <w:rPr>
          <w:lang w:val="ru-RU"/>
        </w:rPr>
        <w:t>И</w:t>
      </w:r>
      <w:r w:rsidRPr="00D054B3">
        <w:br/>
      </w:r>
      <w:r w:rsidRPr="00D054B3">
        <w:br/>
      </w:r>
      <w:r w:rsidRPr="00D054B3">
        <w:rPr>
          <w:caps w:val="0"/>
        </w:rPr>
        <w:t xml:space="preserve">Код </w:t>
      </w:r>
      <w:proofErr w:type="spellStart"/>
      <w:r>
        <w:rPr>
          <w:caps w:val="0"/>
          <w:lang w:val="ru-UA"/>
        </w:rPr>
        <w:t>класу</w:t>
      </w:r>
      <w:proofErr w:type="spellEnd"/>
      <w:r>
        <w:rPr>
          <w:caps w:val="0"/>
          <w:lang w:val="ru-UA"/>
        </w:rPr>
        <w:t xml:space="preserve"> </w:t>
      </w:r>
      <w:proofErr w:type="spellStart"/>
      <w:r>
        <w:rPr>
          <w:caps w:val="0"/>
          <w:lang w:val="en-AU"/>
        </w:rPr>
        <w:t>JspJstlServlet</w:t>
      </w:r>
      <w:proofErr w:type="spellEnd"/>
    </w:p>
    <w:p w14:paraId="443B2C20" w14:textId="77777777" w:rsidR="00FC4C91" w:rsidRPr="00FC4C91" w:rsidRDefault="00FC4C91" w:rsidP="00FC4C9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</w:pP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package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com.example.webappovcharenkolab1task4.servlets;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com.example.webappovcharenkolab1task4.entity.Employee;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com.example.webappovcharenkolab1task4.entity.EmployeeList;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javax.servlet.ServletException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javax.servlet.annotation.</w:t>
      </w:r>
      <w:r w:rsidRPr="00FC4C91">
        <w:rPr>
          <w:rFonts w:ascii="Courier New" w:eastAsia="Times New Roman" w:hAnsi="Courier New" w:cs="Courier New"/>
          <w:color w:val="B3AE60"/>
          <w:sz w:val="20"/>
          <w:szCs w:val="20"/>
          <w:lang w:val="ru-UA" w:eastAsia="ru-UA"/>
        </w:rPr>
        <w:t>WebServlet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javax.servlet.http.HttpServlet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javax.servlet.http.HttpServletRequest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javax.servlet.http.HttpServletResponse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java.io.IOException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java.util.List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C4C91">
        <w:rPr>
          <w:rFonts w:ascii="Courier New" w:eastAsia="Times New Roman" w:hAnsi="Courier New" w:cs="Courier New"/>
          <w:color w:val="B3AE60"/>
          <w:sz w:val="20"/>
          <w:szCs w:val="20"/>
          <w:lang w:val="ru-UA" w:eastAsia="ru-UA"/>
        </w:rPr>
        <w:t>@WebServlet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"/show-jsp-jstl"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public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class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JspJstlServlet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extends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HttpServlet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{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FC4C91">
        <w:rPr>
          <w:rFonts w:ascii="Courier New" w:eastAsia="Times New Roman" w:hAnsi="Courier New" w:cs="Courier New"/>
          <w:color w:val="B3AE60"/>
          <w:sz w:val="20"/>
          <w:szCs w:val="20"/>
          <w:lang w:val="ru-UA" w:eastAsia="ru-UA"/>
        </w:rPr>
        <w:t>@Override</w:t>
      </w:r>
      <w:r w:rsidRPr="00FC4C91">
        <w:rPr>
          <w:rFonts w:ascii="Courier New" w:eastAsia="Times New Roman" w:hAnsi="Courier New" w:cs="Courier New"/>
          <w:color w:val="B3AE60"/>
          <w:sz w:val="20"/>
          <w:szCs w:val="20"/>
          <w:lang w:val="ru-UA" w:eastAsia="ru-UA"/>
        </w:rPr>
        <w:br/>
        <w:t xml:space="preserve">    </w:t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protected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void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56A8F5"/>
          <w:sz w:val="20"/>
          <w:szCs w:val="20"/>
          <w:lang w:val="ru-UA" w:eastAsia="ru-UA"/>
        </w:rPr>
        <w:t>doGet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HttpServletRequest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req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HttpServletResponse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resp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) </w:t>
      </w:r>
      <w:proofErr w:type="spellStart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throws</w:t>
      </w:r>
      <w:proofErr w:type="spellEnd"/>
      <w:r w:rsidRPr="00FC4C91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ServletException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IOException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{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List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&lt;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Employee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&gt;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list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EmployeeList.</w:t>
      </w:r>
      <w:r w:rsidRPr="00FC4C9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ru-UA" w:eastAsia="ru-UA"/>
        </w:rPr>
        <w:t>getInstance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req.setAttribute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proofErr w:type="spellStart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list</w:t>
      </w:r>
      <w:proofErr w:type="spellEnd"/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list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req.getRequestDispatcher(</w:t>
      </w:r>
      <w:r w:rsidRPr="00FC4C91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"/JavaWEB_L1_OTO_jsp_jstl.jsp"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).include(req, </w:t>
      </w:r>
      <w:proofErr w:type="spellStart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resp</w:t>
      </w:r>
      <w:proofErr w:type="spellEnd"/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);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}</w:t>
      </w:r>
      <w:r w:rsidRPr="00FC4C91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>}</w:t>
      </w:r>
    </w:p>
    <w:p w14:paraId="565350F5" w14:textId="77777777" w:rsidR="00FC4C91" w:rsidRPr="00FC4C91" w:rsidRDefault="00FC4C91" w:rsidP="00FC4C91">
      <w:pPr>
        <w:rPr>
          <w:lang w:val="en-US" w:eastAsia="ru-RU"/>
        </w:rPr>
      </w:pPr>
    </w:p>
    <w:p w14:paraId="46582B3A" w14:textId="77777777" w:rsidR="00FC4C91" w:rsidRDefault="00FC4C91" w:rsidP="00F427C9">
      <w:pPr>
        <w:ind w:firstLine="0"/>
      </w:pPr>
    </w:p>
    <w:p w14:paraId="38527A8A" w14:textId="4F33E2E3" w:rsidR="00FC4C91" w:rsidRDefault="00FC4C91" w:rsidP="00F427C9">
      <w:pPr>
        <w:ind w:firstLine="0"/>
      </w:pPr>
    </w:p>
    <w:p w14:paraId="149407BE" w14:textId="0DF9BF5F" w:rsidR="00FC4C91" w:rsidRDefault="00FC4C91" w:rsidP="00F427C9">
      <w:pPr>
        <w:ind w:firstLine="0"/>
      </w:pPr>
    </w:p>
    <w:p w14:paraId="412F4D98" w14:textId="4EC08EE5" w:rsidR="00FC4C91" w:rsidRDefault="00FC4C91" w:rsidP="00F427C9">
      <w:pPr>
        <w:ind w:firstLine="0"/>
      </w:pPr>
    </w:p>
    <w:p w14:paraId="187AA7D6" w14:textId="5CE9A9D0" w:rsidR="00FC4C91" w:rsidRDefault="00FC4C91" w:rsidP="00F427C9">
      <w:pPr>
        <w:ind w:firstLine="0"/>
      </w:pPr>
    </w:p>
    <w:p w14:paraId="0B248408" w14:textId="77777777" w:rsidR="00FC4C91" w:rsidRPr="00F427C9" w:rsidRDefault="00FC4C91" w:rsidP="00F427C9">
      <w:pPr>
        <w:ind w:firstLine="0"/>
      </w:pPr>
    </w:p>
    <w:sectPr w:rsidR="00FC4C91" w:rsidRPr="00F427C9" w:rsidSect="007214F8">
      <w:headerReference w:type="default" r:id="rId2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569909" w14:textId="77777777" w:rsidR="00FC4C91" w:rsidRDefault="00FC4C91" w:rsidP="007214F8">
      <w:pPr>
        <w:spacing w:line="240" w:lineRule="auto"/>
      </w:pPr>
      <w:r>
        <w:separator/>
      </w:r>
    </w:p>
  </w:endnote>
  <w:endnote w:type="continuationSeparator" w:id="0">
    <w:p w14:paraId="4A5D4743" w14:textId="77777777" w:rsidR="00FC4C91" w:rsidRDefault="00FC4C91" w:rsidP="007214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69C3AF" w14:textId="77777777" w:rsidR="00FC4C91" w:rsidRDefault="00FC4C91" w:rsidP="007214F8">
      <w:pPr>
        <w:spacing w:line="240" w:lineRule="auto"/>
      </w:pPr>
      <w:r>
        <w:separator/>
      </w:r>
    </w:p>
  </w:footnote>
  <w:footnote w:type="continuationSeparator" w:id="0">
    <w:p w14:paraId="0FAD0C0E" w14:textId="77777777" w:rsidR="00FC4C91" w:rsidRDefault="00FC4C91" w:rsidP="007214F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18810276"/>
      <w:docPartObj>
        <w:docPartGallery w:val="Page Numbers (Top of Page)"/>
        <w:docPartUnique/>
      </w:docPartObj>
    </w:sdtPr>
    <w:sdtContent>
      <w:p w14:paraId="1085992A" w14:textId="77777777" w:rsidR="00FC4C91" w:rsidRDefault="00FC4C9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BA6E8F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56A422D"/>
    <w:multiLevelType w:val="multilevel"/>
    <w:tmpl w:val="5E1002D0"/>
    <w:lvl w:ilvl="0">
      <w:start w:val="1"/>
      <w:numFmt w:val="decimal"/>
      <w:pStyle w:val="Numeric1"/>
      <w:suff w:val="space"/>
      <w:lvlText w:val="%1 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" w15:restartNumberingAfterBreak="0">
    <w:nsid w:val="2A801DA1"/>
    <w:multiLevelType w:val="multilevel"/>
    <w:tmpl w:val="D9AC5A6C"/>
    <w:lvl w:ilvl="0">
      <w:start w:val="1"/>
      <w:numFmt w:val="decimal"/>
      <w:pStyle w:val="a"/>
      <w:suff w:val="space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0" w:firstLine="1418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31443DEC"/>
    <w:multiLevelType w:val="multilevel"/>
    <w:tmpl w:val="A8F2CBEC"/>
    <w:lvl w:ilvl="0">
      <w:start w:val="1"/>
      <w:numFmt w:val="decimal"/>
      <w:pStyle w:val="Numeric10"/>
      <w:suff w:val="space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4" w15:restartNumberingAfterBreak="0">
    <w:nsid w:val="35CE6E7B"/>
    <w:multiLevelType w:val="hybridMultilevel"/>
    <w:tmpl w:val="8DB604EA"/>
    <w:lvl w:ilvl="0" w:tplc="D03E7AD0">
      <w:start w:val="1"/>
      <w:numFmt w:val="decimal"/>
      <w:suff w:val="space"/>
      <w:lvlText w:val="%1"/>
      <w:lvlJc w:val="left"/>
      <w:pPr>
        <w:ind w:left="0" w:firstLine="709"/>
      </w:pPr>
    </w:lvl>
    <w:lvl w:ilvl="1" w:tplc="04220019">
      <w:start w:val="1"/>
      <w:numFmt w:val="lowerLetter"/>
      <w:lvlText w:val="%2."/>
      <w:lvlJc w:val="left"/>
      <w:pPr>
        <w:ind w:left="2149" w:hanging="360"/>
      </w:pPr>
    </w:lvl>
    <w:lvl w:ilvl="2" w:tplc="0422001B">
      <w:start w:val="1"/>
      <w:numFmt w:val="lowerRoman"/>
      <w:lvlText w:val="%3."/>
      <w:lvlJc w:val="right"/>
      <w:pPr>
        <w:ind w:left="2869" w:hanging="180"/>
      </w:pPr>
    </w:lvl>
    <w:lvl w:ilvl="3" w:tplc="0422000F">
      <w:start w:val="1"/>
      <w:numFmt w:val="decimal"/>
      <w:lvlText w:val="%4."/>
      <w:lvlJc w:val="left"/>
      <w:pPr>
        <w:ind w:left="3589" w:hanging="360"/>
      </w:pPr>
    </w:lvl>
    <w:lvl w:ilvl="4" w:tplc="04220019">
      <w:start w:val="1"/>
      <w:numFmt w:val="lowerLetter"/>
      <w:lvlText w:val="%5."/>
      <w:lvlJc w:val="left"/>
      <w:pPr>
        <w:ind w:left="4309" w:hanging="360"/>
      </w:pPr>
    </w:lvl>
    <w:lvl w:ilvl="5" w:tplc="0422001B">
      <w:start w:val="1"/>
      <w:numFmt w:val="lowerRoman"/>
      <w:lvlText w:val="%6."/>
      <w:lvlJc w:val="right"/>
      <w:pPr>
        <w:ind w:left="5029" w:hanging="180"/>
      </w:pPr>
    </w:lvl>
    <w:lvl w:ilvl="6" w:tplc="0422000F">
      <w:start w:val="1"/>
      <w:numFmt w:val="decimal"/>
      <w:lvlText w:val="%7."/>
      <w:lvlJc w:val="left"/>
      <w:pPr>
        <w:ind w:left="5749" w:hanging="360"/>
      </w:pPr>
    </w:lvl>
    <w:lvl w:ilvl="7" w:tplc="04220019">
      <w:start w:val="1"/>
      <w:numFmt w:val="lowerLetter"/>
      <w:lvlText w:val="%8."/>
      <w:lvlJc w:val="left"/>
      <w:pPr>
        <w:ind w:left="6469" w:hanging="360"/>
      </w:pPr>
    </w:lvl>
    <w:lvl w:ilvl="8" w:tplc="0422001B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6334B54"/>
    <w:multiLevelType w:val="hybridMultilevel"/>
    <w:tmpl w:val="C43E3558"/>
    <w:lvl w:ilvl="0" w:tplc="D2BAA112">
      <w:start w:val="1"/>
      <w:numFmt w:val="lowerLetter"/>
      <w:pStyle w:val="Numerica"/>
      <w:suff w:val="space"/>
      <w:lvlText w:val="%1)"/>
      <w:lvlJc w:val="left"/>
      <w:pPr>
        <w:ind w:left="708" w:firstLine="709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857" w:hanging="360"/>
      </w:pPr>
    </w:lvl>
    <w:lvl w:ilvl="2" w:tplc="0422001B" w:tentative="1">
      <w:start w:val="1"/>
      <w:numFmt w:val="lowerRoman"/>
      <w:lvlText w:val="%3."/>
      <w:lvlJc w:val="right"/>
      <w:pPr>
        <w:ind w:left="3577" w:hanging="180"/>
      </w:pPr>
    </w:lvl>
    <w:lvl w:ilvl="3" w:tplc="0422000F" w:tentative="1">
      <w:start w:val="1"/>
      <w:numFmt w:val="decimal"/>
      <w:lvlText w:val="%4."/>
      <w:lvlJc w:val="left"/>
      <w:pPr>
        <w:ind w:left="4297" w:hanging="360"/>
      </w:pPr>
    </w:lvl>
    <w:lvl w:ilvl="4" w:tplc="04220019" w:tentative="1">
      <w:start w:val="1"/>
      <w:numFmt w:val="lowerLetter"/>
      <w:lvlText w:val="%5."/>
      <w:lvlJc w:val="left"/>
      <w:pPr>
        <w:ind w:left="5017" w:hanging="360"/>
      </w:pPr>
    </w:lvl>
    <w:lvl w:ilvl="5" w:tplc="0422001B" w:tentative="1">
      <w:start w:val="1"/>
      <w:numFmt w:val="lowerRoman"/>
      <w:lvlText w:val="%6."/>
      <w:lvlJc w:val="right"/>
      <w:pPr>
        <w:ind w:left="5737" w:hanging="180"/>
      </w:pPr>
    </w:lvl>
    <w:lvl w:ilvl="6" w:tplc="0422000F" w:tentative="1">
      <w:start w:val="1"/>
      <w:numFmt w:val="decimal"/>
      <w:lvlText w:val="%7."/>
      <w:lvlJc w:val="left"/>
      <w:pPr>
        <w:ind w:left="6457" w:hanging="360"/>
      </w:pPr>
    </w:lvl>
    <w:lvl w:ilvl="7" w:tplc="04220019" w:tentative="1">
      <w:start w:val="1"/>
      <w:numFmt w:val="lowerLetter"/>
      <w:lvlText w:val="%8."/>
      <w:lvlJc w:val="left"/>
      <w:pPr>
        <w:ind w:left="7177" w:hanging="360"/>
      </w:pPr>
    </w:lvl>
    <w:lvl w:ilvl="8" w:tplc="0422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6" w15:restartNumberingAfterBreak="0">
    <w:nsid w:val="58B67788"/>
    <w:multiLevelType w:val="hybridMultilevel"/>
    <w:tmpl w:val="E2DA6BEC"/>
    <w:lvl w:ilvl="0" w:tplc="14681D74">
      <w:start w:val="2"/>
      <w:numFmt w:val="bullet"/>
      <w:lvlText w:val="–"/>
      <w:lvlJc w:val="left"/>
      <w:pPr>
        <w:ind w:left="0" w:firstLine="709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5453A0"/>
    <w:multiLevelType w:val="hybridMultilevel"/>
    <w:tmpl w:val="2DB28E14"/>
    <w:lvl w:ilvl="0" w:tplc="28B85E32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6EB441E7"/>
    <w:multiLevelType w:val="multilevel"/>
    <w:tmpl w:val="373EC52E"/>
    <w:lvl w:ilvl="0">
      <w:start w:val="1"/>
      <w:numFmt w:val="bullet"/>
      <w:pStyle w:val="Markedstd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2">
      <w:start w:val="1"/>
      <w:numFmt w:val="bullet"/>
      <w:suff w:val="space"/>
      <w:lvlText w:val=""/>
      <w:lvlJc w:val="left"/>
      <w:pPr>
        <w:ind w:left="6691" w:hanging="385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7DBC5E48"/>
    <w:multiLevelType w:val="hybridMultilevel"/>
    <w:tmpl w:val="8DB604EA"/>
    <w:lvl w:ilvl="0" w:tplc="D03E7AD0">
      <w:start w:val="1"/>
      <w:numFmt w:val="decimal"/>
      <w:suff w:val="space"/>
      <w:lvlText w:val="%1"/>
      <w:lvlJc w:val="left"/>
      <w:pPr>
        <w:ind w:left="0" w:firstLine="709"/>
      </w:pPr>
    </w:lvl>
    <w:lvl w:ilvl="1" w:tplc="04220019">
      <w:start w:val="1"/>
      <w:numFmt w:val="lowerLetter"/>
      <w:lvlText w:val="%2."/>
      <w:lvlJc w:val="left"/>
      <w:pPr>
        <w:ind w:left="2149" w:hanging="360"/>
      </w:pPr>
    </w:lvl>
    <w:lvl w:ilvl="2" w:tplc="0422001B">
      <w:start w:val="1"/>
      <w:numFmt w:val="lowerRoman"/>
      <w:lvlText w:val="%3."/>
      <w:lvlJc w:val="right"/>
      <w:pPr>
        <w:ind w:left="2869" w:hanging="180"/>
      </w:pPr>
    </w:lvl>
    <w:lvl w:ilvl="3" w:tplc="0422000F">
      <w:start w:val="1"/>
      <w:numFmt w:val="decimal"/>
      <w:lvlText w:val="%4."/>
      <w:lvlJc w:val="left"/>
      <w:pPr>
        <w:ind w:left="3589" w:hanging="360"/>
      </w:pPr>
    </w:lvl>
    <w:lvl w:ilvl="4" w:tplc="04220019">
      <w:start w:val="1"/>
      <w:numFmt w:val="lowerLetter"/>
      <w:lvlText w:val="%5."/>
      <w:lvlJc w:val="left"/>
      <w:pPr>
        <w:ind w:left="4309" w:hanging="360"/>
      </w:pPr>
    </w:lvl>
    <w:lvl w:ilvl="5" w:tplc="0422001B">
      <w:start w:val="1"/>
      <w:numFmt w:val="lowerRoman"/>
      <w:lvlText w:val="%6."/>
      <w:lvlJc w:val="right"/>
      <w:pPr>
        <w:ind w:left="5029" w:hanging="180"/>
      </w:pPr>
    </w:lvl>
    <w:lvl w:ilvl="6" w:tplc="0422000F">
      <w:start w:val="1"/>
      <w:numFmt w:val="decimal"/>
      <w:lvlText w:val="%7."/>
      <w:lvlJc w:val="left"/>
      <w:pPr>
        <w:ind w:left="5749" w:hanging="360"/>
      </w:pPr>
    </w:lvl>
    <w:lvl w:ilvl="7" w:tplc="04220019">
      <w:start w:val="1"/>
      <w:numFmt w:val="lowerLetter"/>
      <w:lvlText w:val="%8."/>
      <w:lvlJc w:val="left"/>
      <w:pPr>
        <w:ind w:left="6469" w:hanging="360"/>
      </w:pPr>
    </w:lvl>
    <w:lvl w:ilvl="8" w:tplc="0422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9"/>
    <w:lvlOverride w:ilvl="0">
      <w:startOverride w:val="1"/>
    </w:lvlOverride>
  </w:num>
  <w:num w:numId="5">
    <w:abstractNumId w:val="9"/>
    <w:lvlOverride w:ilvl="0">
      <w:startOverride w:val="1"/>
    </w:lvlOverride>
  </w:num>
  <w:num w:numId="6">
    <w:abstractNumId w:val="9"/>
    <w:lvlOverride w:ilvl="0">
      <w:startOverride w:val="1"/>
    </w:lvlOverride>
  </w:num>
  <w:num w:numId="7">
    <w:abstractNumId w:val="0"/>
  </w:num>
  <w:num w:numId="8">
    <w:abstractNumId w:val="3"/>
  </w:num>
  <w:num w:numId="9">
    <w:abstractNumId w:val="6"/>
  </w:num>
  <w:num w:numId="10">
    <w:abstractNumId w:val="8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3"/>
  </w:num>
  <w:num w:numId="14">
    <w:abstractNumId w:val="5"/>
  </w:num>
  <w:num w:numId="15">
    <w:abstractNumId w:val="6"/>
  </w:num>
  <w:num w:numId="16">
    <w:abstractNumId w:val="8"/>
  </w:num>
  <w:num w:numId="17">
    <w:abstractNumId w:val="1"/>
  </w:num>
  <w:num w:numId="18">
    <w:abstractNumId w:val="3"/>
  </w:num>
  <w:num w:numId="19">
    <w:abstractNumId w:val="5"/>
  </w:num>
  <w:num w:numId="20">
    <w:abstractNumId w:val="4"/>
  </w:num>
  <w:num w:numId="21">
    <w:abstractNumId w:val="1"/>
  </w:num>
  <w:num w:numId="22">
    <w:abstractNumId w:val="1"/>
  </w:num>
  <w:num w:numId="23">
    <w:abstractNumId w:val="7"/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</w:num>
  <w:num w:numId="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863"/>
    <w:rsid w:val="00007A1C"/>
    <w:rsid w:val="0002202B"/>
    <w:rsid w:val="000724FA"/>
    <w:rsid w:val="000C79E6"/>
    <w:rsid w:val="000E009A"/>
    <w:rsid w:val="000E3B0F"/>
    <w:rsid w:val="000F4192"/>
    <w:rsid w:val="001030EB"/>
    <w:rsid w:val="00156AC1"/>
    <w:rsid w:val="001670C1"/>
    <w:rsid w:val="0017219E"/>
    <w:rsid w:val="00172576"/>
    <w:rsid w:val="00193188"/>
    <w:rsid w:val="0019571B"/>
    <w:rsid w:val="00196A21"/>
    <w:rsid w:val="001A118E"/>
    <w:rsid w:val="001C23A5"/>
    <w:rsid w:val="001E05D4"/>
    <w:rsid w:val="001E07CF"/>
    <w:rsid w:val="001E5225"/>
    <w:rsid w:val="001F1059"/>
    <w:rsid w:val="001F1AD1"/>
    <w:rsid w:val="001F303E"/>
    <w:rsid w:val="002415BC"/>
    <w:rsid w:val="00260FB8"/>
    <w:rsid w:val="002E18B9"/>
    <w:rsid w:val="00300C25"/>
    <w:rsid w:val="003011DD"/>
    <w:rsid w:val="00326B0C"/>
    <w:rsid w:val="003404E6"/>
    <w:rsid w:val="00340BEE"/>
    <w:rsid w:val="003415EE"/>
    <w:rsid w:val="00366D94"/>
    <w:rsid w:val="003679F0"/>
    <w:rsid w:val="00370734"/>
    <w:rsid w:val="003B7012"/>
    <w:rsid w:val="0041373C"/>
    <w:rsid w:val="0049191F"/>
    <w:rsid w:val="00492972"/>
    <w:rsid w:val="004B19E1"/>
    <w:rsid w:val="004C08AE"/>
    <w:rsid w:val="004D360C"/>
    <w:rsid w:val="004E0FED"/>
    <w:rsid w:val="004E771E"/>
    <w:rsid w:val="0053080B"/>
    <w:rsid w:val="00543141"/>
    <w:rsid w:val="005548F9"/>
    <w:rsid w:val="00565EDE"/>
    <w:rsid w:val="00570032"/>
    <w:rsid w:val="00576DA7"/>
    <w:rsid w:val="005849BE"/>
    <w:rsid w:val="00595CEB"/>
    <w:rsid w:val="005A7028"/>
    <w:rsid w:val="005B6863"/>
    <w:rsid w:val="005C3136"/>
    <w:rsid w:val="005D0ADB"/>
    <w:rsid w:val="005F2E9D"/>
    <w:rsid w:val="005F506D"/>
    <w:rsid w:val="0061302D"/>
    <w:rsid w:val="00655F53"/>
    <w:rsid w:val="006606C8"/>
    <w:rsid w:val="00664CFA"/>
    <w:rsid w:val="006675DB"/>
    <w:rsid w:val="006735F6"/>
    <w:rsid w:val="006815C9"/>
    <w:rsid w:val="00697C89"/>
    <w:rsid w:val="006B1632"/>
    <w:rsid w:val="006F1A42"/>
    <w:rsid w:val="007013B1"/>
    <w:rsid w:val="00702B57"/>
    <w:rsid w:val="007040FF"/>
    <w:rsid w:val="007131F8"/>
    <w:rsid w:val="007214F8"/>
    <w:rsid w:val="00730397"/>
    <w:rsid w:val="0074635C"/>
    <w:rsid w:val="00755A8C"/>
    <w:rsid w:val="00783EFF"/>
    <w:rsid w:val="007B4D68"/>
    <w:rsid w:val="007D3E6F"/>
    <w:rsid w:val="007F60F4"/>
    <w:rsid w:val="008561E4"/>
    <w:rsid w:val="00881EA4"/>
    <w:rsid w:val="008D4AB0"/>
    <w:rsid w:val="008D5203"/>
    <w:rsid w:val="00914385"/>
    <w:rsid w:val="009151B0"/>
    <w:rsid w:val="0091644C"/>
    <w:rsid w:val="00927FC7"/>
    <w:rsid w:val="00930EA9"/>
    <w:rsid w:val="009555A8"/>
    <w:rsid w:val="0096123E"/>
    <w:rsid w:val="00973F17"/>
    <w:rsid w:val="00974293"/>
    <w:rsid w:val="009C3E3F"/>
    <w:rsid w:val="009D2F27"/>
    <w:rsid w:val="009F682D"/>
    <w:rsid w:val="00A10B87"/>
    <w:rsid w:val="00A115ED"/>
    <w:rsid w:val="00A41581"/>
    <w:rsid w:val="00A46970"/>
    <w:rsid w:val="00A540B8"/>
    <w:rsid w:val="00A55C8C"/>
    <w:rsid w:val="00A6149D"/>
    <w:rsid w:val="00A8010D"/>
    <w:rsid w:val="00AD41D4"/>
    <w:rsid w:val="00AE0CCE"/>
    <w:rsid w:val="00AE0E83"/>
    <w:rsid w:val="00B03C09"/>
    <w:rsid w:val="00B13051"/>
    <w:rsid w:val="00B16F55"/>
    <w:rsid w:val="00B423FA"/>
    <w:rsid w:val="00B557DE"/>
    <w:rsid w:val="00B7327B"/>
    <w:rsid w:val="00B846A2"/>
    <w:rsid w:val="00B9208F"/>
    <w:rsid w:val="00B93D73"/>
    <w:rsid w:val="00B96D51"/>
    <w:rsid w:val="00B96E28"/>
    <w:rsid w:val="00BD1750"/>
    <w:rsid w:val="00BD6BB5"/>
    <w:rsid w:val="00BF6214"/>
    <w:rsid w:val="00C12471"/>
    <w:rsid w:val="00C12F59"/>
    <w:rsid w:val="00C206D8"/>
    <w:rsid w:val="00C213F3"/>
    <w:rsid w:val="00C640B6"/>
    <w:rsid w:val="00C74B33"/>
    <w:rsid w:val="00C85304"/>
    <w:rsid w:val="00C91E27"/>
    <w:rsid w:val="00CE7087"/>
    <w:rsid w:val="00CF07FB"/>
    <w:rsid w:val="00D054B3"/>
    <w:rsid w:val="00D418B3"/>
    <w:rsid w:val="00D5421B"/>
    <w:rsid w:val="00D823CB"/>
    <w:rsid w:val="00D93E24"/>
    <w:rsid w:val="00DD51C3"/>
    <w:rsid w:val="00DF7556"/>
    <w:rsid w:val="00E365B2"/>
    <w:rsid w:val="00E60770"/>
    <w:rsid w:val="00EC499A"/>
    <w:rsid w:val="00EE3F4A"/>
    <w:rsid w:val="00F05C27"/>
    <w:rsid w:val="00F13817"/>
    <w:rsid w:val="00F1447E"/>
    <w:rsid w:val="00F337A5"/>
    <w:rsid w:val="00F368E7"/>
    <w:rsid w:val="00F427C9"/>
    <w:rsid w:val="00F575C8"/>
    <w:rsid w:val="00F62A5E"/>
    <w:rsid w:val="00F83AF2"/>
    <w:rsid w:val="00FC0BEA"/>
    <w:rsid w:val="00FC4C91"/>
    <w:rsid w:val="00FE0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C7BE"/>
  <w15:chartTrackingRefBased/>
  <w15:docId w15:val="{0B7946E4-54CC-4F21-83E0-5AADD90EF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Normal"/>
    <w:qFormat/>
    <w:rsid w:val="009C3E3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1_Topic"/>
    <w:basedOn w:val="a0"/>
    <w:next w:val="a0"/>
    <w:link w:val="10"/>
    <w:qFormat/>
    <w:rsid w:val="005F506D"/>
    <w:pPr>
      <w:keepNext/>
      <w:keepLines/>
      <w:pageBreakBefore/>
      <w:suppressAutoHyphens/>
      <w:spacing w:after="420"/>
      <w:ind w:firstLine="0"/>
      <w:jc w:val="center"/>
      <w:outlineLvl w:val="0"/>
    </w:pPr>
    <w:rPr>
      <w:rFonts w:eastAsia="Times New Roman" w:cs="Arial"/>
      <w:b/>
      <w:bCs/>
      <w:caps/>
      <w:kern w:val="32"/>
      <w:szCs w:val="28"/>
      <w:lang w:val="uk-UA" w:eastAsia="ru-RU"/>
    </w:rPr>
  </w:style>
  <w:style w:type="paragraph" w:styleId="2">
    <w:name w:val="heading 2"/>
    <w:aliases w:val="1_1_Subtopic"/>
    <w:basedOn w:val="a0"/>
    <w:next w:val="a0"/>
    <w:link w:val="20"/>
    <w:qFormat/>
    <w:rsid w:val="005F506D"/>
    <w:pPr>
      <w:keepNext/>
      <w:keepLines/>
      <w:outlineLvl w:val="1"/>
    </w:pPr>
    <w:rPr>
      <w:rFonts w:eastAsia="Times New Roman" w:cs="Arial"/>
      <w:b/>
      <w:bCs/>
      <w:iCs/>
      <w:szCs w:val="28"/>
      <w:lang w:val="uk-UA" w:eastAsia="ru-RU"/>
    </w:rPr>
  </w:style>
  <w:style w:type="paragraph" w:styleId="3">
    <w:name w:val="heading 3"/>
    <w:aliases w:val="1_1_1_Item"/>
    <w:basedOn w:val="a0"/>
    <w:next w:val="a0"/>
    <w:link w:val="30"/>
    <w:qFormat/>
    <w:rsid w:val="005F506D"/>
    <w:pPr>
      <w:keepNext/>
      <w:keepLines/>
      <w:outlineLvl w:val="2"/>
    </w:pPr>
    <w:rPr>
      <w:rFonts w:eastAsia="Times New Roman" w:cs="Arial"/>
      <w:b/>
      <w:bCs/>
      <w:szCs w:val="26"/>
      <w:lang w:val="uk-UA" w:eastAsia="ru-RU"/>
    </w:rPr>
  </w:style>
  <w:style w:type="paragraph" w:styleId="4">
    <w:name w:val="heading 4"/>
    <w:aliases w:val="1_1_1_1_Subitem"/>
    <w:basedOn w:val="a0"/>
    <w:next w:val="a0"/>
    <w:link w:val="40"/>
    <w:qFormat/>
    <w:rsid w:val="005F506D"/>
    <w:pPr>
      <w:keepNext/>
      <w:keepLines/>
      <w:outlineLvl w:val="3"/>
    </w:pPr>
    <w:rPr>
      <w:rFonts w:eastAsia="Times New Roman"/>
      <w:b/>
      <w:bCs/>
      <w:szCs w:val="28"/>
      <w:lang w:val="uk-UA"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06NameStudTeacher">
    <w:name w:val="06 NameStud_Teacher"/>
    <w:basedOn w:val="a0"/>
    <w:next w:val="a0"/>
    <w:link w:val="06NameStudTeacher0"/>
    <w:qFormat/>
    <w:rsid w:val="00C640B6"/>
    <w:pPr>
      <w:ind w:left="5103" w:firstLine="0"/>
      <w:jc w:val="right"/>
    </w:pPr>
  </w:style>
  <w:style w:type="paragraph" w:customStyle="1" w:styleId="05StudentPosition">
    <w:name w:val="05 Student&amp;Position"/>
    <w:basedOn w:val="a0"/>
    <w:next w:val="06NameStudTeacher"/>
    <w:link w:val="05StudentPosition0"/>
    <w:qFormat/>
    <w:rsid w:val="00C640B6"/>
    <w:pPr>
      <w:ind w:left="5103" w:firstLine="0"/>
    </w:pPr>
  </w:style>
  <w:style w:type="character" w:customStyle="1" w:styleId="06NameStudTeacher0">
    <w:name w:val="06 NameStud_Teacher Знак"/>
    <w:link w:val="06NameStudTeacher"/>
    <w:rsid w:val="00C640B6"/>
    <w:rPr>
      <w:rFonts w:ascii="Times New Roman" w:eastAsia="Calibri" w:hAnsi="Times New Roman" w:cs="Times New Roman"/>
      <w:sz w:val="28"/>
    </w:rPr>
  </w:style>
  <w:style w:type="paragraph" w:customStyle="1" w:styleId="04ExecutedChecked">
    <w:name w:val="04 Executed&amp;Checked"/>
    <w:basedOn w:val="a0"/>
    <w:next w:val="a0"/>
    <w:link w:val="04ExecutedChecked0"/>
    <w:qFormat/>
    <w:rsid w:val="00C640B6"/>
    <w:pPr>
      <w:ind w:left="5103" w:firstLine="0"/>
    </w:pPr>
    <w:rPr>
      <w:caps/>
    </w:rPr>
  </w:style>
  <w:style w:type="character" w:customStyle="1" w:styleId="04ExecutedChecked0">
    <w:name w:val="04 Executed&amp;Checked Знак"/>
    <w:link w:val="04ExecutedChecked"/>
    <w:rsid w:val="00C640B6"/>
    <w:rPr>
      <w:rFonts w:ascii="Times New Roman" w:eastAsia="Calibri" w:hAnsi="Times New Roman" w:cs="Times New Roman"/>
      <w:caps/>
      <w:sz w:val="28"/>
    </w:rPr>
  </w:style>
  <w:style w:type="paragraph" w:customStyle="1" w:styleId="07SityYear">
    <w:name w:val="07 Sity_Year"/>
    <w:basedOn w:val="a0"/>
    <w:next w:val="a0"/>
    <w:link w:val="07SityYear0"/>
    <w:qFormat/>
    <w:rsid w:val="00C640B6"/>
    <w:pPr>
      <w:ind w:firstLine="0"/>
      <w:jc w:val="center"/>
    </w:pPr>
    <w:rPr>
      <w:lang w:val="en-US"/>
    </w:rPr>
  </w:style>
  <w:style w:type="character" w:customStyle="1" w:styleId="07SityYear0">
    <w:name w:val="07 Sity_Year Знак"/>
    <w:link w:val="07SityYear"/>
    <w:rsid w:val="00C640B6"/>
    <w:rPr>
      <w:rFonts w:ascii="Times New Roman" w:eastAsia="Calibri" w:hAnsi="Times New Roman" w:cs="Times New Roman"/>
      <w:sz w:val="28"/>
      <w:lang w:val="en-US"/>
    </w:rPr>
  </w:style>
  <w:style w:type="paragraph" w:customStyle="1" w:styleId="Formuladescription">
    <w:name w:val="Formula description"/>
    <w:basedOn w:val="a0"/>
    <w:rsid w:val="005F506D"/>
    <w:pPr>
      <w:ind w:left="1080" w:hanging="371"/>
      <w:jc w:val="left"/>
    </w:pPr>
    <w:rPr>
      <w:rFonts w:eastAsia="Times New Roman"/>
      <w:szCs w:val="20"/>
      <w:lang w:val="uk-UA" w:eastAsia="ru-RU"/>
    </w:rPr>
  </w:style>
  <w:style w:type="paragraph" w:customStyle="1" w:styleId="Formulanonumber">
    <w:name w:val="Formula no number"/>
    <w:basedOn w:val="a0"/>
    <w:rsid w:val="005F506D"/>
    <w:pPr>
      <w:ind w:firstLine="0"/>
      <w:jc w:val="center"/>
    </w:pPr>
    <w:rPr>
      <w:rFonts w:eastAsia="Times New Roman"/>
      <w:szCs w:val="24"/>
      <w:lang w:val="uk-UA" w:eastAsia="ru-RU"/>
    </w:rPr>
  </w:style>
  <w:style w:type="paragraph" w:customStyle="1" w:styleId="01Ministry">
    <w:name w:val="01 Ministry"/>
    <w:basedOn w:val="a0"/>
    <w:next w:val="a0"/>
    <w:link w:val="01Ministry0"/>
    <w:qFormat/>
    <w:rsid w:val="00C640B6"/>
    <w:pPr>
      <w:keepLines/>
      <w:pageBreakBefore/>
      <w:ind w:firstLine="0"/>
      <w:jc w:val="center"/>
    </w:pPr>
    <w:rPr>
      <w:caps/>
    </w:rPr>
  </w:style>
  <w:style w:type="paragraph" w:customStyle="1" w:styleId="02UniversityDepartment">
    <w:name w:val="02 University&amp;Department"/>
    <w:basedOn w:val="01Ministry"/>
    <w:next w:val="a0"/>
    <w:link w:val="02UniversityDepartment0"/>
    <w:autoRedefine/>
    <w:qFormat/>
    <w:rsid w:val="00E60770"/>
    <w:pPr>
      <w:pageBreakBefore w:val="0"/>
    </w:pPr>
  </w:style>
  <w:style w:type="paragraph" w:customStyle="1" w:styleId="03ReportDiscipline">
    <w:name w:val="03 Report@Discipline"/>
    <w:basedOn w:val="01Ministry"/>
    <w:next w:val="a0"/>
    <w:link w:val="03ReportDiscipline0"/>
    <w:autoRedefine/>
    <w:qFormat/>
    <w:rsid w:val="00E365B2"/>
    <w:pPr>
      <w:pageBreakBefore w:val="0"/>
    </w:pPr>
    <w:rPr>
      <w:lang w:val="uk-UA"/>
    </w:rPr>
  </w:style>
  <w:style w:type="character" w:customStyle="1" w:styleId="01Ministry0">
    <w:name w:val="01 Ministry Знак"/>
    <w:link w:val="01Ministry"/>
    <w:rsid w:val="00C640B6"/>
    <w:rPr>
      <w:rFonts w:ascii="Times New Roman" w:eastAsia="Calibri" w:hAnsi="Times New Roman" w:cs="Times New Roman"/>
      <w:caps/>
      <w:sz w:val="28"/>
    </w:rPr>
  </w:style>
  <w:style w:type="character" w:customStyle="1" w:styleId="02UniversityDepartment0">
    <w:name w:val="02 University&amp;Department Знак"/>
    <w:link w:val="02UniversityDepartment"/>
    <w:rsid w:val="00E60770"/>
    <w:rPr>
      <w:rFonts w:ascii="Times New Roman" w:eastAsia="Calibri" w:hAnsi="Times New Roman" w:cs="Times New Roman"/>
      <w:caps/>
      <w:sz w:val="28"/>
    </w:rPr>
  </w:style>
  <w:style w:type="character" w:customStyle="1" w:styleId="05StudentPosition0">
    <w:name w:val="05 Student&amp;Position Знак"/>
    <w:link w:val="05StudentPosition"/>
    <w:rsid w:val="00C640B6"/>
    <w:rPr>
      <w:rFonts w:ascii="Times New Roman" w:eastAsia="Calibri" w:hAnsi="Times New Roman" w:cs="Times New Roman"/>
      <w:sz w:val="28"/>
    </w:rPr>
  </w:style>
  <w:style w:type="character" w:customStyle="1" w:styleId="03ReportDiscipline0">
    <w:name w:val="03 Report@Discipline Знак"/>
    <w:link w:val="03ReportDiscipline"/>
    <w:rsid w:val="00E365B2"/>
    <w:rPr>
      <w:rFonts w:ascii="Times New Roman" w:hAnsi="Times New Roman"/>
      <w:caps/>
      <w:sz w:val="28"/>
      <w:lang w:val="uk-UA"/>
    </w:rPr>
  </w:style>
  <w:style w:type="character" w:styleId="a4">
    <w:name w:val="Hyperlink"/>
    <w:basedOn w:val="a1"/>
    <w:uiPriority w:val="99"/>
    <w:unhideWhenUsed/>
    <w:rsid w:val="0096123E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96123E"/>
    <w:rPr>
      <w:color w:val="605E5C"/>
      <w:shd w:val="clear" w:color="auto" w:fill="E1DFDD"/>
    </w:rPr>
  </w:style>
  <w:style w:type="paragraph" w:customStyle="1" w:styleId="Formulanumber">
    <w:name w:val="Formula number"/>
    <w:basedOn w:val="a0"/>
    <w:rsid w:val="005F506D"/>
    <w:pPr>
      <w:ind w:firstLine="0"/>
      <w:jc w:val="right"/>
    </w:pPr>
    <w:rPr>
      <w:rFonts w:eastAsia="Times New Roman"/>
      <w:szCs w:val="24"/>
      <w:lang w:val="uk-UA" w:eastAsia="ru-RU"/>
    </w:rPr>
  </w:style>
  <w:style w:type="paragraph" w:customStyle="1" w:styleId="Headerofreportpart">
    <w:name w:val="Header of report part"/>
    <w:basedOn w:val="a0"/>
    <w:next w:val="a0"/>
    <w:link w:val="Headerofreportpart0"/>
    <w:qFormat/>
    <w:rsid w:val="005F506D"/>
    <w:pPr>
      <w:ind w:firstLine="0"/>
      <w:jc w:val="center"/>
    </w:pPr>
    <w:rPr>
      <w:b/>
      <w:lang w:val="en-US"/>
    </w:rPr>
  </w:style>
  <w:style w:type="character" w:customStyle="1" w:styleId="Headerofreportpart0">
    <w:name w:val="Header of report part Знак"/>
    <w:link w:val="Headerofreportpart"/>
    <w:rsid w:val="005F506D"/>
    <w:rPr>
      <w:rFonts w:ascii="Times New Roman" w:eastAsia="Calibri" w:hAnsi="Times New Roman"/>
      <w:b/>
      <w:sz w:val="28"/>
      <w:lang w:val="en-US"/>
    </w:rPr>
  </w:style>
  <w:style w:type="paragraph" w:customStyle="1" w:styleId="LabsTopic">
    <w:name w:val="Labs_Topic"/>
    <w:basedOn w:val="a0"/>
    <w:next w:val="a0"/>
    <w:link w:val="LabsTopic0"/>
    <w:qFormat/>
    <w:rsid w:val="005F506D"/>
    <w:pPr>
      <w:ind w:firstLine="0"/>
      <w:jc w:val="center"/>
    </w:pPr>
    <w:rPr>
      <w:b/>
      <w:caps/>
      <w:lang w:val="en-GB"/>
    </w:rPr>
  </w:style>
  <w:style w:type="paragraph" w:styleId="a5">
    <w:name w:val="header"/>
    <w:basedOn w:val="a0"/>
    <w:link w:val="a6"/>
    <w:uiPriority w:val="99"/>
    <w:unhideWhenUsed/>
    <w:rsid w:val="007214F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7214F8"/>
    <w:rPr>
      <w:rFonts w:ascii="Times New Roman" w:hAnsi="Times New Roman"/>
      <w:sz w:val="28"/>
    </w:rPr>
  </w:style>
  <w:style w:type="paragraph" w:styleId="a7">
    <w:name w:val="footer"/>
    <w:basedOn w:val="a0"/>
    <w:link w:val="a8"/>
    <w:uiPriority w:val="99"/>
    <w:unhideWhenUsed/>
    <w:rsid w:val="007214F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7214F8"/>
    <w:rPr>
      <w:rFonts w:ascii="Times New Roman" w:hAnsi="Times New Roman"/>
      <w:sz w:val="28"/>
    </w:rPr>
  </w:style>
  <w:style w:type="character" w:customStyle="1" w:styleId="LabsTopic0">
    <w:name w:val="Labs_Topic Знак"/>
    <w:link w:val="LabsTopic"/>
    <w:rsid w:val="005F506D"/>
    <w:rPr>
      <w:rFonts w:ascii="Times New Roman" w:eastAsia="Calibri" w:hAnsi="Times New Roman" w:cs="Times New Roman"/>
      <w:b/>
      <w:caps/>
      <w:sz w:val="28"/>
      <w:lang w:val="en-GB"/>
    </w:rPr>
  </w:style>
  <w:style w:type="paragraph" w:customStyle="1" w:styleId="Markedstd">
    <w:name w:val="Marked std"/>
    <w:basedOn w:val="a0"/>
    <w:qFormat/>
    <w:rsid w:val="005F506D"/>
    <w:pPr>
      <w:numPr>
        <w:numId w:val="16"/>
      </w:numPr>
    </w:pPr>
    <w:rPr>
      <w:rFonts w:eastAsia="Times New Roman"/>
      <w:szCs w:val="24"/>
      <w:lang w:val="uk-UA" w:eastAsia="ru-RU"/>
    </w:rPr>
  </w:style>
  <w:style w:type="paragraph" w:customStyle="1" w:styleId="Numeric1">
    <w:name w:val="Numeric 1"/>
    <w:basedOn w:val="a0"/>
    <w:link w:val="Numeric11"/>
    <w:qFormat/>
    <w:rsid w:val="005F506D"/>
    <w:pPr>
      <w:numPr>
        <w:numId w:val="17"/>
      </w:numPr>
    </w:pPr>
    <w:rPr>
      <w:lang w:val="uk-UA"/>
    </w:rPr>
  </w:style>
  <w:style w:type="character" w:customStyle="1" w:styleId="Numeric11">
    <w:name w:val="Numeric 1 Знак"/>
    <w:basedOn w:val="a1"/>
    <w:link w:val="Numeric1"/>
    <w:rsid w:val="005F506D"/>
    <w:rPr>
      <w:rFonts w:ascii="Times New Roman" w:eastAsia="Calibri" w:hAnsi="Times New Roman" w:cs="Times New Roman"/>
      <w:sz w:val="28"/>
      <w:lang w:val="uk-UA"/>
    </w:rPr>
  </w:style>
  <w:style w:type="paragraph" w:customStyle="1" w:styleId="Numeric10">
    <w:name w:val="Numeric 1)"/>
    <w:basedOn w:val="a0"/>
    <w:link w:val="Numeric12"/>
    <w:qFormat/>
    <w:rsid w:val="005F506D"/>
    <w:pPr>
      <w:numPr>
        <w:numId w:val="18"/>
      </w:numPr>
      <w:contextualSpacing/>
    </w:pPr>
    <w:rPr>
      <w:rFonts w:eastAsia="Times New Roman"/>
      <w:szCs w:val="24"/>
      <w:lang w:val="uk-UA" w:eastAsia="ru-RU"/>
    </w:rPr>
  </w:style>
  <w:style w:type="character" w:customStyle="1" w:styleId="Numeric12">
    <w:name w:val="Numeric 1) Знак"/>
    <w:basedOn w:val="a1"/>
    <w:link w:val="Numeric10"/>
    <w:locked/>
    <w:rsid w:val="005F506D"/>
    <w:rPr>
      <w:rFonts w:ascii="Times New Roman" w:eastAsia="Times New Roman" w:hAnsi="Times New Roman"/>
      <w:sz w:val="28"/>
      <w:szCs w:val="24"/>
      <w:lang w:val="uk-UA" w:eastAsia="ru-RU"/>
    </w:rPr>
  </w:style>
  <w:style w:type="paragraph" w:customStyle="1" w:styleId="Numerica">
    <w:name w:val="Numeric a)"/>
    <w:basedOn w:val="a0"/>
    <w:link w:val="Numerica0"/>
    <w:qFormat/>
    <w:rsid w:val="005F506D"/>
    <w:pPr>
      <w:numPr>
        <w:numId w:val="19"/>
      </w:numPr>
    </w:pPr>
    <w:rPr>
      <w:rFonts w:cs="Mangal"/>
      <w:kern w:val="3"/>
      <w:szCs w:val="24"/>
      <w:lang w:val="uk-UA"/>
    </w:rPr>
  </w:style>
  <w:style w:type="character" w:customStyle="1" w:styleId="Numerica0">
    <w:name w:val="Numeric a) Знак"/>
    <w:basedOn w:val="a1"/>
    <w:link w:val="Numerica"/>
    <w:rsid w:val="005F506D"/>
    <w:rPr>
      <w:rFonts w:ascii="Times New Roman" w:hAnsi="Times New Roman" w:cs="Mangal"/>
      <w:kern w:val="3"/>
      <w:sz w:val="28"/>
      <w:szCs w:val="24"/>
      <w:lang w:val="uk-UA"/>
    </w:rPr>
  </w:style>
  <w:style w:type="paragraph" w:customStyle="1" w:styleId="Picture">
    <w:name w:val="Picture"/>
    <w:basedOn w:val="a0"/>
    <w:next w:val="a0"/>
    <w:qFormat/>
    <w:rsid w:val="005F506D"/>
    <w:pPr>
      <w:keepNext/>
      <w:keepLines/>
      <w:ind w:firstLine="0"/>
      <w:jc w:val="center"/>
    </w:pPr>
    <w:rPr>
      <w:rFonts w:eastAsia="Times New Roman"/>
      <w:szCs w:val="24"/>
      <w:lang w:val="uk-UA" w:eastAsia="ru-RU"/>
    </w:rPr>
  </w:style>
  <w:style w:type="paragraph" w:styleId="a9">
    <w:name w:val="No Spacing"/>
    <w:aliases w:val="Normal Ordinal"/>
    <w:basedOn w:val="a0"/>
    <w:link w:val="aa"/>
    <w:uiPriority w:val="1"/>
    <w:qFormat/>
    <w:rsid w:val="005F506D"/>
    <w:pPr>
      <w:spacing w:line="240" w:lineRule="auto"/>
    </w:pPr>
    <w:rPr>
      <w:lang w:val="uk-UA"/>
    </w:rPr>
  </w:style>
  <w:style w:type="paragraph" w:customStyle="1" w:styleId="Picturenumber">
    <w:name w:val="Picture number"/>
    <w:basedOn w:val="a0"/>
    <w:next w:val="a0"/>
    <w:qFormat/>
    <w:rsid w:val="005F506D"/>
    <w:pPr>
      <w:keepLines/>
      <w:ind w:firstLine="0"/>
      <w:jc w:val="center"/>
    </w:pPr>
    <w:rPr>
      <w:rFonts w:eastAsia="Times New Roman"/>
      <w:szCs w:val="20"/>
      <w:lang w:val="uk-UA" w:eastAsia="ru-RU"/>
    </w:rPr>
  </w:style>
  <w:style w:type="paragraph" w:customStyle="1" w:styleId="TableCell">
    <w:name w:val="Table Cell"/>
    <w:basedOn w:val="a0"/>
    <w:link w:val="TableCell0"/>
    <w:rsid w:val="005F506D"/>
    <w:pPr>
      <w:spacing w:line="240" w:lineRule="auto"/>
      <w:ind w:firstLine="0"/>
      <w:jc w:val="left"/>
    </w:pPr>
    <w:rPr>
      <w:rFonts w:eastAsia="Times New Roman" w:cs="Calibri"/>
      <w:color w:val="000000"/>
      <w:szCs w:val="20"/>
      <w:lang w:val="uk-UA" w:eastAsia="uk-UA"/>
    </w:rPr>
  </w:style>
  <w:style w:type="paragraph" w:styleId="ab">
    <w:name w:val="List Number"/>
    <w:basedOn w:val="a0"/>
    <w:uiPriority w:val="99"/>
    <w:semiHidden/>
    <w:unhideWhenUsed/>
    <w:rsid w:val="00B93D73"/>
    <w:pPr>
      <w:contextualSpacing/>
    </w:pPr>
  </w:style>
  <w:style w:type="character" w:customStyle="1" w:styleId="TableCell0">
    <w:name w:val="Table Cell Знак"/>
    <w:basedOn w:val="a1"/>
    <w:link w:val="TableCell"/>
    <w:rsid w:val="005F506D"/>
    <w:rPr>
      <w:rFonts w:ascii="Times New Roman" w:eastAsia="Times New Roman" w:hAnsi="Times New Roman" w:cs="Calibri"/>
      <w:color w:val="000000"/>
      <w:sz w:val="28"/>
      <w:szCs w:val="20"/>
      <w:lang w:val="uk-UA" w:eastAsia="uk-UA"/>
    </w:rPr>
  </w:style>
  <w:style w:type="paragraph" w:customStyle="1" w:styleId="TableCell12pt">
    <w:name w:val="Table Cell 12pt"/>
    <w:basedOn w:val="a0"/>
    <w:link w:val="TableCell12pt0"/>
    <w:qFormat/>
    <w:rsid w:val="005F506D"/>
    <w:pPr>
      <w:ind w:firstLine="0"/>
      <w:jc w:val="left"/>
    </w:pPr>
    <w:rPr>
      <w:rFonts w:eastAsia="Times New Roman"/>
      <w:sz w:val="24"/>
      <w:szCs w:val="24"/>
      <w:lang w:val="uk-UA" w:eastAsia="ru-RU"/>
    </w:rPr>
  </w:style>
  <w:style w:type="character" w:customStyle="1" w:styleId="TableCell12pt0">
    <w:name w:val="Table Cell 12pt Знак"/>
    <w:basedOn w:val="a1"/>
    <w:link w:val="TableCell12pt"/>
    <w:rsid w:val="005F506D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customStyle="1" w:styleId="TableCell12ptcenter">
    <w:name w:val="Table Cell 12 pt center"/>
    <w:basedOn w:val="TableCell12pt"/>
    <w:link w:val="TableCell12ptcenter0"/>
    <w:qFormat/>
    <w:rsid w:val="001E07CF"/>
    <w:pPr>
      <w:jc w:val="center"/>
    </w:pPr>
  </w:style>
  <w:style w:type="character" w:customStyle="1" w:styleId="aa">
    <w:name w:val="Без интервала Знак"/>
    <w:aliases w:val="Normal Ordinal Знак"/>
    <w:basedOn w:val="a1"/>
    <w:link w:val="a9"/>
    <w:uiPriority w:val="1"/>
    <w:rsid w:val="00B93D73"/>
    <w:rPr>
      <w:rFonts w:ascii="Times New Roman" w:eastAsia="Calibri" w:hAnsi="Times New Roman" w:cs="Times New Roman"/>
      <w:sz w:val="28"/>
      <w:lang w:val="uk-UA"/>
    </w:rPr>
  </w:style>
  <w:style w:type="character" w:customStyle="1" w:styleId="10">
    <w:name w:val="Заголовок 1 Знак"/>
    <w:aliases w:val="1_Topic Знак"/>
    <w:basedOn w:val="a1"/>
    <w:link w:val="1"/>
    <w:rsid w:val="005F506D"/>
    <w:rPr>
      <w:rFonts w:ascii="Times New Roman" w:eastAsia="Times New Roman" w:hAnsi="Times New Roman" w:cs="Arial"/>
      <w:b/>
      <w:bCs/>
      <w:caps/>
      <w:kern w:val="32"/>
      <w:sz w:val="28"/>
      <w:szCs w:val="28"/>
      <w:lang w:val="uk-UA" w:eastAsia="ru-RU"/>
    </w:rPr>
  </w:style>
  <w:style w:type="paragraph" w:styleId="ac">
    <w:name w:val="Normal (Web)"/>
    <w:basedOn w:val="a0"/>
    <w:uiPriority w:val="99"/>
    <w:semiHidden/>
    <w:unhideWhenUsed/>
    <w:rsid w:val="00B93D73"/>
    <w:rPr>
      <w:sz w:val="24"/>
      <w:szCs w:val="24"/>
    </w:rPr>
  </w:style>
  <w:style w:type="character" w:customStyle="1" w:styleId="20">
    <w:name w:val="Заголовок 2 Знак"/>
    <w:aliases w:val="1_1_Subtopic Знак"/>
    <w:basedOn w:val="a1"/>
    <w:link w:val="2"/>
    <w:rsid w:val="005F506D"/>
    <w:rPr>
      <w:rFonts w:ascii="Times New Roman" w:eastAsia="Times New Roman" w:hAnsi="Times New Roman" w:cs="Arial"/>
      <w:b/>
      <w:bCs/>
      <w:iCs/>
      <w:sz w:val="28"/>
      <w:szCs w:val="28"/>
      <w:lang w:val="uk-UA" w:eastAsia="ru-RU"/>
    </w:rPr>
  </w:style>
  <w:style w:type="character" w:customStyle="1" w:styleId="30">
    <w:name w:val="Заголовок 3 Знак"/>
    <w:aliases w:val="1_1_1_Item Знак"/>
    <w:basedOn w:val="a1"/>
    <w:link w:val="3"/>
    <w:rsid w:val="005F506D"/>
    <w:rPr>
      <w:rFonts w:ascii="Times New Roman" w:eastAsia="Times New Roman" w:hAnsi="Times New Roman" w:cs="Arial"/>
      <w:b/>
      <w:bCs/>
      <w:sz w:val="28"/>
      <w:szCs w:val="26"/>
      <w:lang w:val="uk-UA" w:eastAsia="ru-RU"/>
    </w:rPr>
  </w:style>
  <w:style w:type="paragraph" w:customStyle="1" w:styleId="a">
    <w:name w:val="Нумерованный стандартный"/>
    <w:basedOn w:val="a0"/>
    <w:rsid w:val="00B93D73"/>
    <w:pPr>
      <w:numPr>
        <w:numId w:val="11"/>
      </w:numPr>
    </w:pPr>
    <w:rPr>
      <w:rFonts w:eastAsia="Times New Roman"/>
      <w:bCs/>
      <w:szCs w:val="24"/>
      <w:lang w:eastAsia="ru-RU"/>
    </w:rPr>
  </w:style>
  <w:style w:type="character" w:customStyle="1" w:styleId="TableCell12ptcenter0">
    <w:name w:val="Table Cell 12 pt center Знак"/>
    <w:basedOn w:val="TableCell12pt0"/>
    <w:link w:val="TableCell12ptcenter"/>
    <w:rsid w:val="001E07CF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customStyle="1" w:styleId="TableCellCenter">
    <w:name w:val="Table Cell Center"/>
    <w:basedOn w:val="a0"/>
    <w:link w:val="TableCellCenter0"/>
    <w:rsid w:val="001E07CF"/>
    <w:pPr>
      <w:spacing w:line="240" w:lineRule="auto"/>
      <w:jc w:val="center"/>
    </w:pPr>
    <w:rPr>
      <w:rFonts w:eastAsia="Times New Roman"/>
      <w:szCs w:val="24"/>
      <w:lang w:val="uk-UA" w:eastAsia="ru-RU"/>
    </w:rPr>
  </w:style>
  <w:style w:type="character" w:customStyle="1" w:styleId="TableCellCenter0">
    <w:name w:val="Table Cell Center Знак"/>
    <w:basedOn w:val="a1"/>
    <w:link w:val="TableCellCenter"/>
    <w:rsid w:val="001E07CF"/>
    <w:rPr>
      <w:rFonts w:ascii="Times New Roman" w:eastAsia="Times New Roman" w:hAnsi="Times New Roman"/>
      <w:sz w:val="28"/>
      <w:szCs w:val="24"/>
      <w:lang w:val="uk-UA" w:eastAsia="ru-RU"/>
    </w:rPr>
  </w:style>
  <w:style w:type="paragraph" w:customStyle="1" w:styleId="Tablenumber">
    <w:name w:val="Table number"/>
    <w:basedOn w:val="a0"/>
    <w:next w:val="a0"/>
    <w:qFormat/>
    <w:rsid w:val="005F506D"/>
    <w:pPr>
      <w:keepNext/>
      <w:keepLines/>
    </w:pPr>
    <w:rPr>
      <w:rFonts w:eastAsia="Times New Roman"/>
      <w:szCs w:val="24"/>
      <w:lang w:val="uk-UA" w:eastAsia="ru-RU"/>
    </w:rPr>
  </w:style>
  <w:style w:type="character" w:customStyle="1" w:styleId="40">
    <w:name w:val="Заголовок 4 Знак"/>
    <w:aliases w:val="1_1_1_1_Subitem Знак"/>
    <w:basedOn w:val="a1"/>
    <w:link w:val="4"/>
    <w:rsid w:val="005F506D"/>
    <w:rPr>
      <w:rFonts w:ascii="Times New Roman" w:eastAsia="Times New Roman" w:hAnsi="Times New Roman" w:cs="Times New Roman"/>
      <w:b/>
      <w:bCs/>
      <w:sz w:val="28"/>
      <w:szCs w:val="28"/>
      <w:lang w:val="uk-UA" w:eastAsia="ru-RU"/>
    </w:rPr>
  </w:style>
  <w:style w:type="paragraph" w:customStyle="1" w:styleId="CenterNormal">
    <w:name w:val="Center Normal"/>
    <w:basedOn w:val="a0"/>
    <w:link w:val="CenterNormal0"/>
    <w:qFormat/>
    <w:rsid w:val="0041373C"/>
    <w:pPr>
      <w:ind w:firstLine="0"/>
      <w:jc w:val="center"/>
    </w:pPr>
    <w:rPr>
      <w:rFonts w:eastAsia="Calibri" w:cs="Times New Roman"/>
      <w:lang w:val="en-US"/>
    </w:rPr>
  </w:style>
  <w:style w:type="character" w:customStyle="1" w:styleId="CenterNormal0">
    <w:name w:val="Center Normal Знак"/>
    <w:link w:val="CenterNormal"/>
    <w:rsid w:val="0041373C"/>
    <w:rPr>
      <w:rFonts w:ascii="Times New Roman" w:eastAsia="Calibri" w:hAnsi="Times New Roman" w:cs="Times New Roman"/>
      <w:sz w:val="28"/>
      <w:lang w:val="en-US"/>
    </w:rPr>
  </w:style>
  <w:style w:type="paragraph" w:styleId="ad">
    <w:name w:val="List Paragraph"/>
    <w:basedOn w:val="a0"/>
    <w:uiPriority w:val="34"/>
    <w:rsid w:val="00340BEE"/>
    <w:pPr>
      <w:ind w:left="720"/>
      <w:contextualSpacing/>
    </w:pPr>
  </w:style>
  <w:style w:type="paragraph" w:styleId="ae">
    <w:name w:val="List Bullet"/>
    <w:aliases w:val="Marked List"/>
    <w:basedOn w:val="a0"/>
    <w:uiPriority w:val="99"/>
    <w:unhideWhenUsed/>
    <w:qFormat/>
    <w:rsid w:val="00697C89"/>
    <w:pPr>
      <w:contextualSpacing/>
    </w:pPr>
    <w:rPr>
      <w:rFonts w:eastAsia="Calibri" w:cs="Times New Roman"/>
    </w:rPr>
  </w:style>
  <w:style w:type="paragraph" w:customStyle="1" w:styleId="CenterOrdinal">
    <w:name w:val="Center Ordinal"/>
    <w:basedOn w:val="a0"/>
    <w:link w:val="CenterOrdinal0"/>
    <w:qFormat/>
    <w:rsid w:val="00570032"/>
    <w:pPr>
      <w:spacing w:line="240" w:lineRule="auto"/>
      <w:ind w:firstLine="0"/>
      <w:jc w:val="center"/>
    </w:pPr>
    <w:rPr>
      <w:rFonts w:eastAsia="Calibri" w:cs="Times New Roman"/>
      <w:lang w:val="uk-UA"/>
    </w:rPr>
  </w:style>
  <w:style w:type="character" w:customStyle="1" w:styleId="CenterOrdinal0">
    <w:name w:val="Center Ordinal Знак"/>
    <w:link w:val="CenterOrdinal"/>
    <w:rsid w:val="00570032"/>
    <w:rPr>
      <w:rFonts w:ascii="Times New Roman" w:eastAsia="Calibri" w:hAnsi="Times New Roman" w:cs="Times New Roman"/>
      <w:sz w:val="28"/>
      <w:lang w:val="uk-UA"/>
    </w:rPr>
  </w:style>
  <w:style w:type="paragraph" w:styleId="af">
    <w:name w:val="Balloon Text"/>
    <w:basedOn w:val="a0"/>
    <w:link w:val="af0"/>
    <w:uiPriority w:val="99"/>
    <w:semiHidden/>
    <w:unhideWhenUsed/>
    <w:rsid w:val="002415B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2415BC"/>
    <w:rPr>
      <w:rFonts w:ascii="Segoe UI" w:hAnsi="Segoe UI" w:cs="Segoe UI"/>
      <w:sz w:val="18"/>
      <w:szCs w:val="18"/>
    </w:rPr>
  </w:style>
  <w:style w:type="paragraph" w:styleId="HTML">
    <w:name w:val="HTML Preformatted"/>
    <w:basedOn w:val="a0"/>
    <w:link w:val="HTML0"/>
    <w:uiPriority w:val="99"/>
    <w:semiHidden/>
    <w:unhideWhenUsed/>
    <w:rsid w:val="00F138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F13817"/>
    <w:rPr>
      <w:rFonts w:ascii="Courier New" w:eastAsia="Times New Roman" w:hAnsi="Courier New" w:cs="Courier New"/>
      <w:sz w:val="20"/>
      <w:szCs w:val="20"/>
      <w:lang w:val="en-US"/>
    </w:rPr>
  </w:style>
  <w:style w:type="character" w:styleId="af1">
    <w:name w:val="Unresolved Mention"/>
    <w:basedOn w:val="a1"/>
    <w:uiPriority w:val="99"/>
    <w:semiHidden/>
    <w:unhideWhenUsed/>
    <w:rsid w:val="005B68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09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3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9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5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1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2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66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0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8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9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4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5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tbrains.com/store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tomcat.apache.org/download-90.cgi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wnloads\&#1051;&#1056;_&#1042;&#1045;&#1041;_Java_202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1BD32F-3437-4CAB-9B8C-46FFD5874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ЛР_ВЕБ_Java_2023.dotx</Template>
  <TotalTime>9</TotalTime>
  <Pages>23</Pages>
  <Words>2174</Words>
  <Characters>12394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тима овчаренко</dc:creator>
  <cp:keywords/>
  <dc:description/>
  <cp:lastModifiedBy>тима овчаренко</cp:lastModifiedBy>
  <cp:revision>2</cp:revision>
  <dcterms:created xsi:type="dcterms:W3CDTF">2023-09-20T18:27:00Z</dcterms:created>
  <dcterms:modified xsi:type="dcterms:W3CDTF">2023-09-20T18:27:00Z</dcterms:modified>
</cp:coreProperties>
</file>